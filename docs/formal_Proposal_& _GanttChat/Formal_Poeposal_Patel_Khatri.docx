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6010" w14:textId="11D530E9" w:rsidR="0020212C" w:rsidRPr="0020212C" w:rsidRDefault="002726BE" w:rsidP="0020212C">
      <w:pPr>
        <w:pStyle w:val="Heading2"/>
        <w:rPr>
          <w:rFonts w:asciiTheme="majorHAnsi" w:hAnsiTheme="majorHAnsi"/>
          <w:color w:val="1F4E79"/>
          <w:sz w:val="30"/>
          <w:szCs w:val="30"/>
        </w:rPr>
      </w:pPr>
      <w:r w:rsidRPr="002E7CA9">
        <w:rPr>
          <w:rStyle w:val="Strong"/>
          <w:rFonts w:asciiTheme="majorHAnsi" w:hAnsiTheme="majorHAnsi" w:cs="Segoe UI"/>
          <w:color w:val="1F4E79"/>
          <w:sz w:val="30"/>
          <w:szCs w:val="30"/>
        </w:rPr>
        <w:t>EnviraLog: A Real-Time Campus Environmental Monitoring and Predictive Analytics Platform Utilizing IoT Sensor Networks, MQTT, Node.js, and React</w:t>
      </w:r>
      <w:r w:rsidRPr="002E7CA9">
        <w:rPr>
          <w:rFonts w:asciiTheme="majorHAnsi" w:hAnsiTheme="majorHAnsi"/>
          <w:color w:val="1F4E79"/>
          <w:sz w:val="30"/>
          <w:szCs w:val="30"/>
        </w:rPr>
        <w:t xml:space="preserve"> </w:t>
      </w:r>
    </w:p>
    <w:p w14:paraId="0630559C" w14:textId="77777777" w:rsidR="0020212C" w:rsidRDefault="0020212C" w:rsidP="0020212C">
      <w:pPr>
        <w:pStyle w:val="Heading2"/>
      </w:pPr>
    </w:p>
    <w:p w14:paraId="1A60E245" w14:textId="1E3F8725" w:rsidR="0020212C" w:rsidRPr="0020212C" w:rsidRDefault="00842573" w:rsidP="0020212C">
      <w:pPr>
        <w:pStyle w:val="Heading2"/>
      </w:pPr>
      <w:r>
        <w:t>Name of Proposer:</w:t>
      </w:r>
      <w:r w:rsidR="002726BE">
        <w:t xml:space="preserve"> Rajeev Patel</w:t>
      </w:r>
    </w:p>
    <w:p w14:paraId="71397A44" w14:textId="63D06A1A" w:rsidR="0020212C" w:rsidRDefault="00B21538" w:rsidP="00B21538">
      <w:pPr>
        <w:rPr>
          <w:sz w:val="24"/>
          <w:szCs w:val="24"/>
        </w:rPr>
      </w:pPr>
      <w:r>
        <w:rPr>
          <w:noProof/>
        </w:rPr>
        <w:drawing>
          <wp:anchor distT="0" distB="0" distL="114300" distR="114300" simplePos="0" relativeHeight="251660288" behindDoc="1" locked="0" layoutInCell="1" allowOverlap="1" wp14:anchorId="75D24CEF" wp14:editId="51E6CC7C">
            <wp:simplePos x="0" y="0"/>
            <wp:positionH relativeFrom="column">
              <wp:posOffset>0</wp:posOffset>
            </wp:positionH>
            <wp:positionV relativeFrom="paragraph">
              <wp:posOffset>34621</wp:posOffset>
            </wp:positionV>
            <wp:extent cx="2297927" cy="2273935"/>
            <wp:effectExtent l="114300" t="101600" r="115570" b="139065"/>
            <wp:wrapTight wrapText="bothSides">
              <wp:wrapPolygon edited="0">
                <wp:start x="-716" y="-965"/>
                <wp:lineTo x="-1075" y="-724"/>
                <wp:lineTo x="-1075" y="21594"/>
                <wp:lineTo x="-716" y="22800"/>
                <wp:lineTo x="22209" y="22800"/>
                <wp:lineTo x="22328" y="22438"/>
                <wp:lineTo x="22567" y="20629"/>
                <wp:lineTo x="22567" y="1206"/>
                <wp:lineTo x="22209" y="-603"/>
                <wp:lineTo x="22209" y="-965"/>
                <wp:lineTo x="-716" y="-965"/>
              </wp:wrapPolygon>
            </wp:wrapTight>
            <wp:docPr id="1068983523" name="Picture 4"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3523" name="Picture 4" descr="A person with a mustach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97927" cy="2273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08571A">
        <w:rPr>
          <w:sz w:val="24"/>
          <w:szCs w:val="24"/>
        </w:rPr>
        <w:t xml:space="preserve">   </w:t>
      </w:r>
      <w:r>
        <w:rPr>
          <w:sz w:val="24"/>
          <w:szCs w:val="24"/>
        </w:rPr>
        <w:tab/>
      </w:r>
      <w:r w:rsidR="0008571A">
        <w:rPr>
          <w:sz w:val="24"/>
          <w:szCs w:val="24"/>
        </w:rPr>
        <w:t xml:space="preserve">     </w:t>
      </w:r>
    </w:p>
    <w:p w14:paraId="3B205BCC" w14:textId="520147DB" w:rsidR="0020212C" w:rsidRDefault="0020212C" w:rsidP="00B21538">
      <w:pPr>
        <w:rPr>
          <w:sz w:val="24"/>
          <w:szCs w:val="24"/>
        </w:rPr>
      </w:pPr>
    </w:p>
    <w:p w14:paraId="64A9C3DE" w14:textId="162E6DB5" w:rsidR="00B21538" w:rsidRDefault="0020212C" w:rsidP="0020212C">
      <w:pPr>
        <w:ind w:left="5040"/>
      </w:pPr>
      <w:r w:rsidRPr="00340CA4">
        <w:rPr>
          <w:noProof/>
          <w:sz w:val="24"/>
          <w:szCs w:val="24"/>
        </w:rPr>
        <w:drawing>
          <wp:anchor distT="0" distB="0" distL="114300" distR="114300" simplePos="0" relativeHeight="251662336" behindDoc="1" locked="0" layoutInCell="1" allowOverlap="1" wp14:anchorId="22A81246" wp14:editId="53A80E2B">
            <wp:simplePos x="0" y="0"/>
            <wp:positionH relativeFrom="column">
              <wp:posOffset>2863215</wp:posOffset>
            </wp:positionH>
            <wp:positionV relativeFrom="paragraph">
              <wp:posOffset>484809</wp:posOffset>
            </wp:positionV>
            <wp:extent cx="231775" cy="231775"/>
            <wp:effectExtent l="0" t="0" r="0" b="0"/>
            <wp:wrapTight wrapText="bothSides">
              <wp:wrapPolygon edited="0">
                <wp:start x="8285" y="0"/>
                <wp:lineTo x="2367" y="5918"/>
                <wp:lineTo x="2367" y="9468"/>
                <wp:lineTo x="7101" y="18937"/>
                <wp:lineTo x="15386" y="18937"/>
                <wp:lineTo x="18937" y="9468"/>
                <wp:lineTo x="17753" y="4734"/>
                <wp:lineTo x="13019" y="0"/>
                <wp:lineTo x="8285" y="0"/>
              </wp:wrapPolygon>
            </wp:wrapTight>
            <wp:docPr id="778993560" name="Graphic 25"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560" name="Graphic 778993560" descr="Speaker phon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31775" cy="231775"/>
                    </a:xfrm>
                    <a:prstGeom prst="rect">
                      <a:avLst/>
                    </a:prstGeom>
                  </pic:spPr>
                </pic:pic>
              </a:graphicData>
            </a:graphic>
            <wp14:sizeRelH relativeFrom="page">
              <wp14:pctWidth>0</wp14:pctWidth>
            </wp14:sizeRelH>
            <wp14:sizeRelV relativeFrom="page">
              <wp14:pctHeight>0</wp14:pctHeight>
            </wp14:sizeRelV>
          </wp:anchor>
        </w:drawing>
      </w:r>
      <w:r w:rsidRPr="00340CA4">
        <w:rPr>
          <w:noProof/>
          <w:sz w:val="24"/>
          <w:szCs w:val="24"/>
        </w:rPr>
        <w:drawing>
          <wp:anchor distT="0" distB="0" distL="114300" distR="114300" simplePos="0" relativeHeight="251663360" behindDoc="1" locked="0" layoutInCell="1" allowOverlap="1" wp14:anchorId="7C97B7AE" wp14:editId="72EE6A5E">
            <wp:simplePos x="0" y="0"/>
            <wp:positionH relativeFrom="column">
              <wp:posOffset>2887980</wp:posOffset>
            </wp:positionH>
            <wp:positionV relativeFrom="paragraph">
              <wp:posOffset>199086</wp:posOffset>
            </wp:positionV>
            <wp:extent cx="217170" cy="217170"/>
            <wp:effectExtent l="0" t="0" r="0" b="0"/>
            <wp:wrapTight wrapText="bothSides">
              <wp:wrapPolygon edited="0">
                <wp:start x="7579" y="0"/>
                <wp:lineTo x="1263" y="3789"/>
                <wp:lineTo x="0" y="7579"/>
                <wp:lineTo x="0" y="20211"/>
                <wp:lineTo x="20211" y="20211"/>
                <wp:lineTo x="20211" y="7579"/>
                <wp:lineTo x="18947" y="3789"/>
                <wp:lineTo x="12632" y="0"/>
                <wp:lineTo x="7579" y="0"/>
              </wp:wrapPolygon>
            </wp:wrapTight>
            <wp:docPr id="331010873" name="Graphic 24"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0873" name="Graphic 331010873" descr="Email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17170" cy="21717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br/>
      </w:r>
      <w:r w:rsidR="006E0651">
        <w:rPr>
          <w:sz w:val="24"/>
          <w:szCs w:val="24"/>
        </w:rPr>
        <w:t>rpatel5</w:t>
      </w:r>
      <w:r w:rsidR="0008571A" w:rsidRPr="00340CA4">
        <w:rPr>
          <w:sz w:val="24"/>
          <w:szCs w:val="24"/>
        </w:rPr>
        <w:t>@mcneese.edu</w:t>
      </w:r>
    </w:p>
    <w:p w14:paraId="5BE673CA" w14:textId="0EEE9C4A" w:rsidR="0008571A" w:rsidRPr="00B21538" w:rsidRDefault="0020212C" w:rsidP="00B21538">
      <w:r w:rsidRPr="00340CA4">
        <w:rPr>
          <w:noProof/>
          <w:sz w:val="24"/>
          <w:szCs w:val="24"/>
        </w:rPr>
        <w:drawing>
          <wp:anchor distT="0" distB="0" distL="114300" distR="114300" simplePos="0" relativeHeight="251661312" behindDoc="1" locked="0" layoutInCell="1" allowOverlap="1" wp14:anchorId="21C1D0FE" wp14:editId="2CD7B692">
            <wp:simplePos x="0" y="0"/>
            <wp:positionH relativeFrom="column">
              <wp:posOffset>2871470</wp:posOffset>
            </wp:positionH>
            <wp:positionV relativeFrom="paragraph">
              <wp:posOffset>277799</wp:posOffset>
            </wp:positionV>
            <wp:extent cx="284480" cy="284480"/>
            <wp:effectExtent l="0" t="0" r="0" b="0"/>
            <wp:wrapTight wrapText="bothSides">
              <wp:wrapPolygon edited="0">
                <wp:start x="6750" y="964"/>
                <wp:lineTo x="4821" y="5786"/>
                <wp:lineTo x="4821" y="10607"/>
                <wp:lineTo x="7714" y="19286"/>
                <wp:lineTo x="12536" y="19286"/>
                <wp:lineTo x="14464" y="15429"/>
                <wp:lineTo x="15429" y="5786"/>
                <wp:lineTo x="13500" y="964"/>
                <wp:lineTo x="6750" y="964"/>
              </wp:wrapPolygon>
            </wp:wrapTight>
            <wp:docPr id="410272561" name="Graphic 26"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2561" name="Graphic 410272561"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84480" cy="284480"/>
                    </a:xfrm>
                    <a:prstGeom prst="rect">
                      <a:avLst/>
                    </a:prstGeom>
                  </pic:spPr>
                </pic:pic>
              </a:graphicData>
            </a:graphic>
            <wp14:sizeRelH relativeFrom="page">
              <wp14:pctWidth>0</wp14:pctWidth>
            </wp14:sizeRelH>
            <wp14:sizeRelV relativeFrom="page">
              <wp14:pctHeight>0</wp14:pctHeight>
            </wp14:sizeRelV>
          </wp:anchor>
        </w:drawing>
      </w:r>
      <w:r w:rsidR="00B21538">
        <w:rPr>
          <w:sz w:val="24"/>
          <w:szCs w:val="24"/>
        </w:rPr>
        <w:t xml:space="preserve">           </w:t>
      </w:r>
      <w:r>
        <w:rPr>
          <w:sz w:val="24"/>
          <w:szCs w:val="24"/>
        </w:rPr>
        <w:tab/>
      </w:r>
      <w:r w:rsidR="006E0651">
        <w:rPr>
          <w:sz w:val="24"/>
          <w:szCs w:val="24"/>
        </w:rPr>
        <w:t>469</w:t>
      </w:r>
      <w:r w:rsidR="0008571A">
        <w:rPr>
          <w:sz w:val="24"/>
          <w:szCs w:val="24"/>
        </w:rPr>
        <w:t>-</w:t>
      </w:r>
      <w:r w:rsidR="006E0651">
        <w:rPr>
          <w:sz w:val="24"/>
          <w:szCs w:val="24"/>
        </w:rPr>
        <w:t>739</w:t>
      </w:r>
      <w:r w:rsidR="0008571A">
        <w:rPr>
          <w:sz w:val="24"/>
          <w:szCs w:val="24"/>
        </w:rPr>
        <w:t>-</w:t>
      </w:r>
      <w:r w:rsidR="006E0651">
        <w:rPr>
          <w:sz w:val="24"/>
          <w:szCs w:val="24"/>
        </w:rPr>
        <w:t>7673</w:t>
      </w:r>
    </w:p>
    <w:p w14:paraId="32F50398" w14:textId="0306CB8D" w:rsidR="0008571A" w:rsidRPr="00340CA4" w:rsidRDefault="00B21538" w:rsidP="00B21538">
      <w:pPr>
        <w:rPr>
          <w:sz w:val="24"/>
          <w:szCs w:val="24"/>
        </w:rPr>
      </w:pPr>
      <w:r>
        <w:rPr>
          <w:sz w:val="24"/>
          <w:szCs w:val="24"/>
        </w:rPr>
        <w:t xml:space="preserve">     </w:t>
      </w:r>
      <w:r w:rsidR="0020212C">
        <w:rPr>
          <w:sz w:val="24"/>
          <w:szCs w:val="24"/>
        </w:rPr>
        <w:tab/>
      </w:r>
      <w:r w:rsidR="0020212C">
        <w:rPr>
          <w:sz w:val="24"/>
          <w:szCs w:val="24"/>
        </w:rPr>
        <w:tab/>
        <w:t>Petticoat ln</w:t>
      </w:r>
      <w:r w:rsidR="0008571A" w:rsidRPr="00340CA4">
        <w:rPr>
          <w:sz w:val="24"/>
          <w:szCs w:val="24"/>
        </w:rPr>
        <w:t>, LA</w:t>
      </w:r>
    </w:p>
    <w:p w14:paraId="45C3709E" w14:textId="77777777" w:rsidR="0020212C" w:rsidRDefault="0020212C" w:rsidP="002726BE">
      <w:pPr>
        <w:pStyle w:val="Heading2"/>
      </w:pPr>
    </w:p>
    <w:p w14:paraId="028AFC37" w14:textId="77777777" w:rsidR="0020212C" w:rsidRDefault="0020212C" w:rsidP="0020212C"/>
    <w:p w14:paraId="2F3565F4" w14:textId="77777777" w:rsidR="0020212C" w:rsidRDefault="0020212C" w:rsidP="0020212C"/>
    <w:p w14:paraId="112C77E8" w14:textId="77777777" w:rsidR="0020212C" w:rsidRPr="0020212C" w:rsidRDefault="0020212C" w:rsidP="0020212C"/>
    <w:p w14:paraId="7966E68F" w14:textId="464566D9" w:rsidR="002726BE" w:rsidRDefault="002726BE" w:rsidP="002726BE">
      <w:pPr>
        <w:pStyle w:val="Heading2"/>
      </w:pPr>
      <w:r>
        <w:t>Name of Proposer: Manis Khatri</w:t>
      </w:r>
    </w:p>
    <w:p w14:paraId="10C53AA1" w14:textId="0DD66235" w:rsidR="002726BE" w:rsidRDefault="0020212C" w:rsidP="002726BE">
      <w:r>
        <w:rPr>
          <w:noProof/>
        </w:rPr>
        <w:drawing>
          <wp:anchor distT="0" distB="0" distL="114300" distR="114300" simplePos="0" relativeHeight="251659264" behindDoc="1" locked="0" layoutInCell="1" allowOverlap="1" wp14:anchorId="2D801ED5" wp14:editId="6A002366">
            <wp:simplePos x="0" y="0"/>
            <wp:positionH relativeFrom="column">
              <wp:posOffset>0</wp:posOffset>
            </wp:positionH>
            <wp:positionV relativeFrom="paragraph">
              <wp:posOffset>86691</wp:posOffset>
            </wp:positionV>
            <wp:extent cx="2297430" cy="2045970"/>
            <wp:effectExtent l="114300" t="88900" r="115570" b="125730"/>
            <wp:wrapTight wrapText="bothSides">
              <wp:wrapPolygon edited="0">
                <wp:start x="-836" y="-939"/>
                <wp:lineTo x="-1075" y="1475"/>
                <wp:lineTo x="-1075" y="21453"/>
                <wp:lineTo x="-836" y="22793"/>
                <wp:lineTo x="22448" y="22793"/>
                <wp:lineTo x="22567" y="1475"/>
                <wp:lineTo x="22328" y="-939"/>
                <wp:lineTo x="-836" y="-939"/>
              </wp:wrapPolygon>
            </wp:wrapTight>
            <wp:docPr id="784317225" name="Picture 2"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7225" name="Picture 2" descr="A person in a white shi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7430" cy="2045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82D9FF3" w14:textId="77777777" w:rsidR="002C2C98" w:rsidRDefault="002C2C98" w:rsidP="002726BE"/>
    <w:p w14:paraId="0FAF40C9" w14:textId="784EF583" w:rsidR="0020212C" w:rsidRDefault="0020212C" w:rsidP="002726BE">
      <w:r w:rsidRPr="00340CA4">
        <w:rPr>
          <w:noProof/>
          <w:sz w:val="24"/>
          <w:szCs w:val="24"/>
        </w:rPr>
        <w:drawing>
          <wp:anchor distT="0" distB="0" distL="114300" distR="114300" simplePos="0" relativeHeight="251667456" behindDoc="1" locked="0" layoutInCell="1" allowOverlap="1" wp14:anchorId="4AC427D6" wp14:editId="312E9D1D">
            <wp:simplePos x="0" y="0"/>
            <wp:positionH relativeFrom="column">
              <wp:posOffset>2883866</wp:posOffset>
            </wp:positionH>
            <wp:positionV relativeFrom="paragraph">
              <wp:posOffset>257175</wp:posOffset>
            </wp:positionV>
            <wp:extent cx="217170" cy="217170"/>
            <wp:effectExtent l="0" t="0" r="0" b="0"/>
            <wp:wrapTight wrapText="bothSides">
              <wp:wrapPolygon edited="0">
                <wp:start x="7579" y="0"/>
                <wp:lineTo x="1263" y="3789"/>
                <wp:lineTo x="0" y="7579"/>
                <wp:lineTo x="0" y="20211"/>
                <wp:lineTo x="20211" y="20211"/>
                <wp:lineTo x="20211" y="7579"/>
                <wp:lineTo x="18947" y="3789"/>
                <wp:lineTo x="12632" y="0"/>
                <wp:lineTo x="7579" y="0"/>
              </wp:wrapPolygon>
            </wp:wrapTight>
            <wp:docPr id="545420036" name="Graphic 24"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0873" name="Graphic 331010873" descr="Email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17170" cy="217170"/>
                    </a:xfrm>
                    <a:prstGeom prst="rect">
                      <a:avLst/>
                    </a:prstGeom>
                  </pic:spPr>
                </pic:pic>
              </a:graphicData>
            </a:graphic>
            <wp14:sizeRelH relativeFrom="page">
              <wp14:pctWidth>0</wp14:pctWidth>
            </wp14:sizeRelH>
            <wp14:sizeRelV relativeFrom="page">
              <wp14:pctHeight>0</wp14:pctHeight>
            </wp14:sizeRelV>
          </wp:anchor>
        </w:drawing>
      </w:r>
    </w:p>
    <w:p w14:paraId="03B9383F" w14:textId="580E7C1F" w:rsidR="0020212C" w:rsidRDefault="0020212C" w:rsidP="0020212C">
      <w:pPr>
        <w:ind w:left="5040"/>
      </w:pPr>
      <w:r w:rsidRPr="00340CA4">
        <w:rPr>
          <w:noProof/>
          <w:sz w:val="24"/>
          <w:szCs w:val="24"/>
        </w:rPr>
        <w:drawing>
          <wp:anchor distT="0" distB="0" distL="114300" distR="114300" simplePos="0" relativeHeight="251669504" behindDoc="1" locked="0" layoutInCell="1" allowOverlap="1" wp14:anchorId="24458C94" wp14:editId="3A18EBB6">
            <wp:simplePos x="0" y="0"/>
            <wp:positionH relativeFrom="column">
              <wp:posOffset>2878124</wp:posOffset>
            </wp:positionH>
            <wp:positionV relativeFrom="paragraph">
              <wp:posOffset>308610</wp:posOffset>
            </wp:positionV>
            <wp:extent cx="231775" cy="231775"/>
            <wp:effectExtent l="0" t="0" r="0" b="0"/>
            <wp:wrapTight wrapText="bothSides">
              <wp:wrapPolygon edited="0">
                <wp:start x="8285" y="0"/>
                <wp:lineTo x="2367" y="5918"/>
                <wp:lineTo x="2367" y="9468"/>
                <wp:lineTo x="7101" y="18937"/>
                <wp:lineTo x="15386" y="18937"/>
                <wp:lineTo x="18937" y="9468"/>
                <wp:lineTo x="17753" y="4734"/>
                <wp:lineTo x="13019" y="0"/>
                <wp:lineTo x="8285" y="0"/>
              </wp:wrapPolygon>
            </wp:wrapTight>
            <wp:docPr id="1227977218" name="Graphic 25"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560" name="Graphic 778993560" descr="Speaker phon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31775" cy="23177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mkhatri</w:t>
      </w:r>
      <w:r w:rsidRPr="00340CA4">
        <w:rPr>
          <w:sz w:val="24"/>
          <w:szCs w:val="24"/>
        </w:rPr>
        <w:t>@mcneese.edu</w:t>
      </w:r>
    </w:p>
    <w:p w14:paraId="73AF6A9A" w14:textId="6E1D757F" w:rsidR="0020212C" w:rsidRPr="00B21538" w:rsidRDefault="0020212C" w:rsidP="0020212C">
      <w:r w:rsidRPr="00340CA4">
        <w:rPr>
          <w:noProof/>
          <w:sz w:val="24"/>
          <w:szCs w:val="24"/>
        </w:rPr>
        <w:drawing>
          <wp:anchor distT="0" distB="0" distL="114300" distR="114300" simplePos="0" relativeHeight="251665408" behindDoc="1" locked="0" layoutInCell="1" allowOverlap="1" wp14:anchorId="11091EE8" wp14:editId="775CECE5">
            <wp:simplePos x="0" y="0"/>
            <wp:positionH relativeFrom="column">
              <wp:posOffset>2878786</wp:posOffset>
            </wp:positionH>
            <wp:positionV relativeFrom="paragraph">
              <wp:posOffset>275590</wp:posOffset>
            </wp:positionV>
            <wp:extent cx="284480" cy="284480"/>
            <wp:effectExtent l="0" t="0" r="0" b="0"/>
            <wp:wrapTight wrapText="bothSides">
              <wp:wrapPolygon edited="0">
                <wp:start x="6750" y="964"/>
                <wp:lineTo x="4821" y="5786"/>
                <wp:lineTo x="4821" y="10607"/>
                <wp:lineTo x="7714" y="19286"/>
                <wp:lineTo x="12536" y="19286"/>
                <wp:lineTo x="14464" y="15429"/>
                <wp:lineTo x="15429" y="5786"/>
                <wp:lineTo x="13500" y="964"/>
                <wp:lineTo x="6750" y="964"/>
              </wp:wrapPolygon>
            </wp:wrapTight>
            <wp:docPr id="2014308697" name="Graphic 26"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2561" name="Graphic 410272561"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84480" cy="28448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           </w:t>
      </w:r>
      <w:r>
        <w:rPr>
          <w:sz w:val="24"/>
          <w:szCs w:val="24"/>
        </w:rPr>
        <w:tab/>
        <w:t>337-419-8124</w:t>
      </w:r>
    </w:p>
    <w:p w14:paraId="2B998C1C" w14:textId="05E06D86" w:rsidR="0020212C" w:rsidRPr="00340CA4" w:rsidRDefault="0020212C" w:rsidP="0020212C">
      <w:pPr>
        <w:rPr>
          <w:sz w:val="24"/>
          <w:szCs w:val="24"/>
        </w:rPr>
      </w:pPr>
      <w:r>
        <w:rPr>
          <w:sz w:val="24"/>
          <w:szCs w:val="24"/>
        </w:rPr>
        <w:t xml:space="preserve">     </w:t>
      </w:r>
      <w:r>
        <w:rPr>
          <w:sz w:val="24"/>
          <w:szCs w:val="24"/>
        </w:rPr>
        <w:tab/>
      </w:r>
      <w:r w:rsidR="00280DC3">
        <w:rPr>
          <w:sz w:val="24"/>
          <w:szCs w:val="24"/>
        </w:rPr>
        <w:t>Bradley</w:t>
      </w:r>
      <w:r w:rsidRPr="00340CA4">
        <w:rPr>
          <w:sz w:val="24"/>
          <w:szCs w:val="24"/>
        </w:rPr>
        <w:t xml:space="preserve"> St, LA</w:t>
      </w:r>
    </w:p>
    <w:p w14:paraId="46299587" w14:textId="77777777" w:rsidR="0020212C" w:rsidRDefault="0020212C" w:rsidP="002726BE"/>
    <w:p w14:paraId="0799B3FA" w14:textId="77777777" w:rsidR="00B21538" w:rsidRDefault="00B21538" w:rsidP="002726BE"/>
    <w:p w14:paraId="6535D097" w14:textId="77777777" w:rsidR="00B21538" w:rsidRDefault="00B21538" w:rsidP="002726BE"/>
    <w:p w14:paraId="4E4636A9" w14:textId="34FD2DD4" w:rsidR="0008571A" w:rsidRDefault="0008571A" w:rsidP="002726BE"/>
    <w:p w14:paraId="5302A0CE" w14:textId="77777777" w:rsidR="0008571A" w:rsidRPr="002726BE" w:rsidRDefault="0008571A" w:rsidP="002726BE"/>
    <w:p w14:paraId="0F6EC976" w14:textId="137B496C" w:rsidR="001273C1" w:rsidRDefault="00000000">
      <w:pPr>
        <w:pStyle w:val="Heading1"/>
      </w:pPr>
      <w:sdt>
        <w:sdtPr>
          <w:alias w:val="Overview:"/>
          <w:tag w:val="Overview:"/>
          <w:id w:val="-1324508684"/>
          <w:placeholder>
            <w:docPart w:val="2C3BD143772641808FD012AADF384742"/>
          </w:placeholder>
          <w:temporary/>
          <w:showingPlcHdr/>
          <w15:appearance w15:val="hidden"/>
        </w:sdtPr>
        <w:sdtContent>
          <w:r w:rsidR="00386778">
            <w:t>Overview</w:t>
          </w:r>
        </w:sdtContent>
      </w:sdt>
    </w:p>
    <w:p w14:paraId="740EF0EB" w14:textId="20A8C7A8" w:rsidR="00B422F5" w:rsidRDefault="00B422F5" w:rsidP="00B422F5">
      <w:pPr>
        <w:pStyle w:val="Heading2"/>
      </w:pPr>
      <w:r>
        <w:t>Abstract</w:t>
      </w:r>
    </w:p>
    <w:p w14:paraId="6D900198" w14:textId="29520B0F" w:rsidR="001273C1" w:rsidRDefault="002726BE">
      <w:r w:rsidRPr="002726BE">
        <w:t xml:space="preserve">EnviraLog is a real-time campus environmental monitoring and predictive analytics platform that integrates IoT sensor networks, real-time data streaming via MQTT, time-series databases, machine learning models, and an interactive React dashboard. Designed for deployment across McNeese State University, the system continuously collects environmental data—including temperature, humidity, air quality, and noise levels—from distributed sensor nodes and delivers live visualization and predictive insights through a web-based interface. This platform addresses the current gap in automated, real-time environmental monitoring on campus, providing facilities management, researchers, and administrators with actionable data to optimize building efficiency, support sustainability initiatives, and enable academic research. By combining embedded systems, scalable backend services, and predictive analytics, EnviraLog represents a significant integration of modern technologies with tangible </w:t>
      </w:r>
      <w:r w:rsidR="00845408">
        <w:t>impact</w:t>
      </w:r>
      <w:r w:rsidRPr="002726BE">
        <w:t xml:space="preserve"> </w:t>
      </w:r>
      <w:r w:rsidR="00845408">
        <w:t>on campus</w:t>
      </w:r>
      <w:r w:rsidRPr="002726BE">
        <w:t>.</w:t>
      </w:r>
    </w:p>
    <w:p w14:paraId="489A1596" w14:textId="702BC9B6" w:rsidR="001273C1" w:rsidRDefault="00000000">
      <w:pPr>
        <w:pStyle w:val="Heading2"/>
      </w:pPr>
      <w:sdt>
        <w:sdtPr>
          <w:alias w:val="The Objective:"/>
          <w:tag w:val="The Objective:"/>
          <w:id w:val="-75594084"/>
          <w:placeholder>
            <w:docPart w:val="00688B99FFB04FEC9AC2150F97992B56"/>
          </w:placeholder>
          <w:temporary/>
          <w:showingPlcHdr/>
          <w15:appearance w15:val="hidden"/>
        </w:sdtPr>
        <w:sdtContent>
          <w:r w:rsidR="00386778">
            <w:t>The Objective</w:t>
          </w:r>
        </w:sdtContent>
      </w:sdt>
    </w:p>
    <w:p w14:paraId="31393C03" w14:textId="6552465F" w:rsidR="001273C1" w:rsidRPr="00BB22B0" w:rsidRDefault="00991749" w:rsidP="00BB22B0">
      <w:r w:rsidRPr="00991749">
        <w:t>Currently, there is no automated, real-time environmental monitoring system on the MCNEESE State University campus. The way in which environmental data is collected right now is done manually, intermittently, and through a limited number of sources</w:t>
      </w:r>
      <w:r w:rsidR="00562B0B">
        <w:t>,</w:t>
      </w:r>
      <w:r w:rsidRPr="00991749">
        <w:t xml:space="preserve"> making it difficult for facilities managers to obtain timely information and use visual data for making informed decisions about energy use, indoor air quality (IAQ), and sustainability. The purpose of the EnviraLog project is to create an IoT-based platform that will allow for scalable and continuous monitoring of key environmental parameters through multiple campus locations. This system will provide real-time access to data in an interactive dashboard, generate historic</w:t>
      </w:r>
      <w:r w:rsidR="00562B0B">
        <w:t>al</w:t>
      </w:r>
      <w:r w:rsidRPr="00991749">
        <w:t xml:space="preserve"> trends, and use machine learning models to make predictions of future environmental conditions.</w:t>
      </w:r>
      <w:r>
        <w:t xml:space="preserve"> </w:t>
      </w:r>
      <w:r w:rsidR="0084141B" w:rsidRPr="0084141B">
        <w:t>The university will be able to monitor and respond to climate and environmental influences more effectively, resulting in more efficient operations</w:t>
      </w:r>
      <w:r w:rsidR="00562B0B">
        <w:t>,</w:t>
      </w:r>
      <w:r w:rsidR="0084141B" w:rsidRPr="0084141B">
        <w:t xml:space="preserve"> increased research capabilities</w:t>
      </w:r>
      <w:r w:rsidR="00562B0B">
        <w:t>,</w:t>
      </w:r>
      <w:r w:rsidR="0084141B" w:rsidRPr="0084141B">
        <w:t xml:space="preserve"> and improved resource management. By fulfilling these requirements, EnviraLog will change the way that the university operates </w:t>
      </w:r>
      <w:r w:rsidR="00845408" w:rsidRPr="0084141B">
        <w:t>regarding</w:t>
      </w:r>
      <w:r w:rsidR="0084141B" w:rsidRPr="0084141B">
        <w:t xml:space="preserve"> monitoring and responding to the influences of climate and environment. Moreover, this project fits within the university's goal of being an innovative and sustainable institution while offering students a real-world learning opportunity in Full Stack Development, IoT, and Data Science.</w:t>
      </w:r>
    </w:p>
    <w:p w14:paraId="5678BD4C" w14:textId="222A33D8" w:rsidR="001273C1" w:rsidRDefault="00000000">
      <w:pPr>
        <w:pStyle w:val="Heading2"/>
      </w:pPr>
      <w:sdt>
        <w:sdtPr>
          <w:alias w:val="The Opportunity:"/>
          <w:tag w:val="The Opportunity:"/>
          <w:id w:val="295649087"/>
          <w:placeholder>
            <w:docPart w:val="792557D7FCF34A568E50C4E6062D072E"/>
          </w:placeholder>
          <w:temporary/>
          <w:showingPlcHdr/>
          <w15:appearance w15:val="hidden"/>
        </w:sdtPr>
        <w:sdtContent>
          <w:r w:rsidR="00386778">
            <w:t>The Opportunity</w:t>
          </w:r>
        </w:sdtContent>
      </w:sdt>
    </w:p>
    <w:p w14:paraId="13118350" w14:textId="42C4D786" w:rsidR="0084141B" w:rsidRPr="00900DBF" w:rsidRDefault="00055E0D" w:rsidP="0084141B">
      <w:r w:rsidRPr="00900DBF">
        <w:t>Currently,</w:t>
      </w:r>
      <w:r w:rsidR="0084141B" w:rsidRPr="00900DBF">
        <w:t xml:space="preserve"> there is a significant lack of coordination within McNeese State University's Environmental Monitoring Program. The program's current state is reactive due to the absence of real-time environmental data. As a result of this lack of available information</w:t>
      </w:r>
      <w:r>
        <w:t>,</w:t>
      </w:r>
      <w:r w:rsidR="0084141B" w:rsidRPr="00900DBF">
        <w:t xml:space="preserve"> Facility Management staff cannot proactively </w:t>
      </w:r>
      <w:r w:rsidR="00845408" w:rsidRPr="00900DBF">
        <w:t>adjust</w:t>
      </w:r>
      <w:r w:rsidR="0084141B" w:rsidRPr="00900DBF">
        <w:t xml:space="preserve"> HVAC systems, Researchers do not have long-term datasets available, and Administrators cannot monitor or measure the success or failure of Gymnasium/Indoor Air Quality Sustainability initiatives </w:t>
      </w:r>
      <w:r w:rsidR="00562B0B" w:rsidRPr="00900DBF">
        <w:t xml:space="preserve">accurately. </w:t>
      </w:r>
      <w:proofErr w:type="spellStart"/>
      <w:r w:rsidR="00562B0B" w:rsidRPr="00900DBF">
        <w:t>Enviralog</w:t>
      </w:r>
      <w:proofErr w:type="spellEnd"/>
      <w:r w:rsidR="0084141B" w:rsidRPr="00900DBF">
        <w:t xml:space="preserve"> </w:t>
      </w:r>
      <w:r w:rsidR="00845408" w:rsidRPr="00900DBF">
        <w:t>can address</w:t>
      </w:r>
      <w:r w:rsidR="0084141B" w:rsidRPr="00900DBF">
        <w:t xml:space="preserve"> these problems through a </w:t>
      </w:r>
      <w:r w:rsidR="00562B0B" w:rsidRPr="00900DBF">
        <w:t>centralized</w:t>
      </w:r>
      <w:r w:rsidR="0084141B" w:rsidRPr="00900DBF">
        <w:t xml:space="preserve"> automated solution that continuously provides granular data about the Environment or HVAC system. In addition to providing data about the Environment</w:t>
      </w:r>
      <w:r w:rsidR="00562B0B">
        <w:t>,</w:t>
      </w:r>
      <w:r w:rsidR="0084141B" w:rsidRPr="00900DBF">
        <w:t xml:space="preserve"> Enviralog also provides an opportunity to apply predictive analytics to the environmental data. By doing so, Enviralog can assist Facility Management in forecasting expected temperature changes, identifying anomalies within air quality</w:t>
      </w:r>
      <w:r w:rsidR="00562B0B">
        <w:t>,</w:t>
      </w:r>
      <w:r w:rsidR="0084141B" w:rsidRPr="00900DBF">
        <w:t xml:space="preserve"> and making informed assumptions about room occupancy. By having this data available, Facility Management can perform proactive maintenance</w:t>
      </w:r>
      <w:r w:rsidR="00562B0B">
        <w:t>,</w:t>
      </w:r>
      <w:r w:rsidR="0084141B" w:rsidRPr="00900DBF">
        <w:t xml:space="preserve"> reduce energy </w:t>
      </w:r>
      <w:r w:rsidR="00562B0B" w:rsidRPr="00900DBF">
        <w:t>expenses</w:t>
      </w:r>
      <w:r w:rsidR="00562B0B">
        <w:t>,</w:t>
      </w:r>
      <w:r w:rsidR="00562B0B" w:rsidRPr="00900DBF">
        <w:t xml:space="preserve"> and</w:t>
      </w:r>
      <w:r w:rsidR="0084141B" w:rsidRPr="00900DBF">
        <w:t xml:space="preserve"> improve Indoor Air </w:t>
      </w:r>
      <w:r w:rsidR="00562B0B" w:rsidRPr="00900DBF">
        <w:t>Quality. I</w:t>
      </w:r>
      <w:r w:rsidR="00562B0B">
        <w:t xml:space="preserve">n </w:t>
      </w:r>
      <w:r w:rsidR="00562B0B" w:rsidRPr="00900DBF">
        <w:t>addition,</w:t>
      </w:r>
      <w:r w:rsidR="0084141B" w:rsidRPr="00900DBF">
        <w:t xml:space="preserve"> this project creates living laboratories for students within Computer Science, Engineering</w:t>
      </w:r>
      <w:r w:rsidR="00562B0B">
        <w:t>,</w:t>
      </w:r>
      <w:r w:rsidR="0084141B" w:rsidRPr="00900DBF">
        <w:t xml:space="preserve"> and Environmental Studies to work with real-world data and systems. The project will also involve the placement of sensor nodes at selected indoor and outdoor locations such as classrooms, library/multimedia centres</w:t>
      </w:r>
      <w:r w:rsidR="00562B0B">
        <w:t>,</w:t>
      </w:r>
      <w:r w:rsidR="0084141B" w:rsidRPr="00900DBF">
        <w:t xml:space="preserve"> and Common Areas, etc.</w:t>
      </w:r>
    </w:p>
    <w:p w14:paraId="1FEEABCE" w14:textId="0A668F0B" w:rsidR="00E653F8" w:rsidRDefault="00E653F8" w:rsidP="00E653F8">
      <w:pPr>
        <w:pStyle w:val="ListBullet"/>
        <w:numPr>
          <w:ilvl w:val="0"/>
          <w:numId w:val="0"/>
        </w:numPr>
        <w:ind w:left="432" w:hanging="288"/>
      </w:pPr>
    </w:p>
    <w:p w14:paraId="459327C0" w14:textId="77777777" w:rsidR="00280DC3" w:rsidRDefault="00280DC3" w:rsidP="00E653F8">
      <w:pPr>
        <w:pStyle w:val="ListBullet"/>
        <w:numPr>
          <w:ilvl w:val="0"/>
          <w:numId w:val="0"/>
        </w:numPr>
        <w:ind w:left="432" w:hanging="288"/>
      </w:pPr>
    </w:p>
    <w:p w14:paraId="033F5F65" w14:textId="77777777" w:rsidR="00280DC3" w:rsidRDefault="00280DC3" w:rsidP="00E653F8">
      <w:pPr>
        <w:pStyle w:val="ListBullet"/>
        <w:numPr>
          <w:ilvl w:val="0"/>
          <w:numId w:val="0"/>
        </w:numPr>
        <w:ind w:left="432" w:hanging="288"/>
      </w:pPr>
    </w:p>
    <w:p w14:paraId="3008C92C" w14:textId="5C58413B" w:rsidR="001273C1" w:rsidRPr="00BB22B0" w:rsidRDefault="00000000">
      <w:pPr>
        <w:pStyle w:val="ListBullet"/>
      </w:pPr>
      <w:sdt>
        <w:sdtPr>
          <w:alias w:val="Goal #1:"/>
          <w:tag w:val="Goal #1:"/>
          <w:id w:val="1034073029"/>
          <w:placeholder>
            <w:docPart w:val="EB18EDA8D8614F5DA067F3A10DD63291"/>
          </w:placeholder>
          <w:temporary/>
          <w:showingPlcHdr/>
          <w15:appearance w15:val="hidden"/>
        </w:sdtPr>
        <w:sdtContent>
          <w:r w:rsidR="00386778">
            <w:t>Goal #1:</w:t>
          </w:r>
        </w:sdtContent>
      </w:sdt>
      <w:r w:rsidR="00C16778">
        <w:t xml:space="preserve"> </w:t>
      </w:r>
      <w:r w:rsidR="00BB22B0" w:rsidRPr="00BB22B0">
        <w:t>Develop and deploy a network of at least five IoT sensor nodes capable of measuring temperature, humidity, air quality, and noise levels.</w:t>
      </w:r>
    </w:p>
    <w:p w14:paraId="5C1A6EF4" w14:textId="48326805" w:rsidR="001273C1" w:rsidRPr="00BB22B0" w:rsidRDefault="00000000">
      <w:pPr>
        <w:pStyle w:val="ListBullet"/>
      </w:pPr>
      <w:sdt>
        <w:sdtPr>
          <w:alias w:val="Goal #2:"/>
          <w:tag w:val="Goal #2:"/>
          <w:id w:val="173073365"/>
          <w:placeholder>
            <w:docPart w:val="290A55D43BA1472F9111D70103BEF21D"/>
          </w:placeholder>
          <w:temporary/>
          <w:showingPlcHdr/>
          <w15:appearance w15:val="hidden"/>
        </w:sdtPr>
        <w:sdtContent>
          <w:r w:rsidR="00386778">
            <w:t>Goal #2:</w:t>
          </w:r>
        </w:sdtContent>
      </w:sdt>
      <w:r w:rsidR="00C16778">
        <w:t xml:space="preserve"> </w:t>
      </w:r>
      <w:r w:rsidR="00BB22B0" w:rsidRPr="00BB22B0">
        <w:t>Implement a real-time data pipeline using MQTT and Node.js to ingest, store, and visualize sensor data in a React-based dashboard.</w:t>
      </w:r>
    </w:p>
    <w:p w14:paraId="7D1F7BE6" w14:textId="6281A96D" w:rsidR="001273C1" w:rsidRPr="00BB22B0" w:rsidRDefault="00000000">
      <w:pPr>
        <w:pStyle w:val="ListBullet"/>
      </w:pPr>
      <w:sdt>
        <w:sdtPr>
          <w:alias w:val="Goal #3:"/>
          <w:tag w:val="Goal #3:"/>
          <w:id w:val="1581246031"/>
          <w:placeholder>
            <w:docPart w:val="7908B006BAFE41D7A59848DF351DDD7A"/>
          </w:placeholder>
          <w:temporary/>
          <w:showingPlcHdr/>
          <w15:appearance w15:val="hidden"/>
        </w:sdtPr>
        <w:sdtContent>
          <w:r w:rsidR="00386778">
            <w:t>Goal #3:</w:t>
          </w:r>
        </w:sdtContent>
      </w:sdt>
      <w:r w:rsidR="00C16778" w:rsidRPr="00BB22B0">
        <w:t xml:space="preserve"> </w:t>
      </w:r>
      <w:r w:rsidR="00BB22B0" w:rsidRPr="00BB22B0">
        <w:t>Integrate machine learning models to provide predictive analytics and anomaly detection based on collected environmental data.</w:t>
      </w:r>
    </w:p>
    <w:p w14:paraId="3BE13106" w14:textId="50317E78" w:rsidR="001273C1" w:rsidRDefault="00000000">
      <w:pPr>
        <w:pStyle w:val="Heading2"/>
      </w:pPr>
      <w:sdt>
        <w:sdtPr>
          <w:alias w:val="The Solution:"/>
          <w:tag w:val="The Solution:"/>
          <w:id w:val="494454261"/>
          <w:placeholder>
            <w:docPart w:val="B63D990CE7654722900E08EC94370590"/>
          </w:placeholder>
          <w:temporary/>
          <w:showingPlcHdr/>
          <w15:appearance w15:val="hidden"/>
        </w:sdtPr>
        <w:sdtContent>
          <w:r w:rsidR="00386778">
            <w:t>The Solution</w:t>
          </w:r>
        </w:sdtContent>
      </w:sdt>
    </w:p>
    <w:p w14:paraId="74C632A1" w14:textId="0137C693" w:rsidR="00BB22B0" w:rsidRDefault="00991749" w:rsidP="00BB22B0">
      <w:r w:rsidRPr="00991749">
        <w:t>This is a complete solution with all the parts you will need for a complete solution including hardware, software, and analytics components. This is achieved with a Raspberry Pi Pico W microcontroller</w:t>
      </w:r>
      <w:r w:rsidR="00845408">
        <w:t>,</w:t>
      </w:r>
      <w:r w:rsidRPr="00991749">
        <w:t xml:space="preserve"> which includes a combination of environmental sensors (DHT22, MQ-135, KY-038) placed in various locations across campus. The data collected by these nodes will be sent to a central broker via the MQTT protocol. From there</w:t>
      </w:r>
      <w:r w:rsidR="00845408">
        <w:t>,</w:t>
      </w:r>
      <w:r w:rsidRPr="00991749">
        <w:t xml:space="preserve"> the data is subscribed to the topics using a Node.js service</w:t>
      </w:r>
      <w:r w:rsidR="00845408">
        <w:t>,</w:t>
      </w:r>
      <w:r w:rsidRPr="00991749">
        <w:t xml:space="preserve"> and the incoming data will be processed and stored in a time-series database known as </w:t>
      </w:r>
      <w:proofErr w:type="spellStart"/>
      <w:r w:rsidRPr="00991749">
        <w:t>InfluxDB</w:t>
      </w:r>
      <w:proofErr w:type="spellEnd"/>
      <w:r w:rsidRPr="00991749">
        <w:t xml:space="preserve">. A </w:t>
      </w:r>
      <w:proofErr w:type="spellStart"/>
      <w:r w:rsidRPr="00991749">
        <w:t>FastAPI</w:t>
      </w:r>
      <w:proofErr w:type="spellEnd"/>
      <w:r w:rsidRPr="00991749">
        <w:t xml:space="preserve"> based backend will provide structured access to the data stored in </w:t>
      </w:r>
      <w:proofErr w:type="spellStart"/>
      <w:r w:rsidRPr="00991749">
        <w:t>InfluxDB</w:t>
      </w:r>
      <w:proofErr w:type="spellEnd"/>
      <w:r w:rsidRPr="00991749">
        <w:t xml:space="preserve"> and a React</w:t>
      </w:r>
      <w:r w:rsidR="00845408">
        <w:t>-</w:t>
      </w:r>
      <w:r w:rsidRPr="00991749">
        <w:t xml:space="preserve">based front end will display it in real time using D3.js and </w:t>
      </w:r>
      <w:proofErr w:type="spellStart"/>
      <w:r w:rsidRPr="00991749">
        <w:t>websockets</w:t>
      </w:r>
      <w:proofErr w:type="spellEnd"/>
      <w:r w:rsidRPr="00991749">
        <w:t xml:space="preserve">. In addition to the above components, we will also be implementing machine learning models in Python (utilizing scikit-learn) on the historical data for </w:t>
      </w:r>
      <w:r w:rsidR="00845408" w:rsidRPr="00991749">
        <w:t>24-hour</w:t>
      </w:r>
      <w:r w:rsidRPr="00991749">
        <w:t xml:space="preserve"> weather prediction and outlier detection.</w:t>
      </w:r>
      <w:r>
        <w:t xml:space="preserve"> </w:t>
      </w:r>
      <w:r w:rsidR="00BB22B0">
        <w:t>This architecture ensures scalability, reliability, and real-time responsiveness.</w:t>
      </w:r>
    </w:p>
    <w:p w14:paraId="59DE130C" w14:textId="20BC1A8D" w:rsidR="00CE12D9" w:rsidRDefault="00CE12D9" w:rsidP="00BB22B0">
      <w:r w:rsidRPr="00CE12D9">
        <w:t xml:space="preserve">We build a solution that meets our clients’ needs through the automation of data collection, real-time, user-friendly interface through a single dashboard, and provides them with predictive data insights to make decisions before problems </w:t>
      </w:r>
      <w:r w:rsidR="00845408" w:rsidRPr="00CE12D9">
        <w:t>arise. A</w:t>
      </w:r>
      <w:r w:rsidRPr="00CE12D9">
        <w:t xml:space="preserve"> university with no such platform will continue using manual and inefficient methods of monitoring energy use, losing potential savings, early detection of problems, and opportunities to conduct research based on quantitative data.</w:t>
      </w:r>
      <w:r w:rsidR="00845408">
        <w:t xml:space="preserve"> </w:t>
      </w:r>
      <w:r w:rsidRPr="00CE12D9">
        <w:t xml:space="preserve">Our solution provides the necessary mitigation for these risks and a complete, fully integrated platform to conduct </w:t>
      </w:r>
      <w:proofErr w:type="spellStart"/>
      <w:r w:rsidRPr="00CE12D9">
        <w:t>business.In</w:t>
      </w:r>
      <w:proofErr w:type="spellEnd"/>
      <w:r w:rsidRPr="00CE12D9">
        <w:t xml:space="preserve"> determining our technology stack, we performed research on industry standards for an IoT system: the main messaging protocol used for lightweight IoT messaging is MQTT, </w:t>
      </w:r>
      <w:proofErr w:type="spellStart"/>
      <w:r w:rsidRPr="00CE12D9">
        <w:t>InfluxDB</w:t>
      </w:r>
      <w:proofErr w:type="spellEnd"/>
      <w:r w:rsidRPr="00CE12D9">
        <w:t xml:space="preserve"> is the best solution for time series data storage, React provides dynamic user interfaces and the Christopher Python ML ecosystem is the most mature and readily available for use.</w:t>
      </w:r>
    </w:p>
    <w:p w14:paraId="0F1042A3" w14:textId="5B30FF38" w:rsidR="001273C1" w:rsidRPr="00280DC3" w:rsidRDefault="00991749" w:rsidP="00280DC3">
      <w:r w:rsidRPr="00280DC3">
        <w:t>The anticipated concerns around the accuracy of the sensors, security of the data, and maintenance of the system will be dealt with through the calibration procedures of the sensors, data encryption during transmission, designing the system with fault tolerance capabilities, and providing comprehensive documentation for ongoing support of the users of the system. The breadth of experience and skills of our team members in the areas of Embedded Systems Development; Full Stack Development; and Data Science sets us apart as qualified developers of the system. As a result of our skills, we will successfully develop and deliver a complete and functioning solution that meets both technical specifications and user experience requirements.</w:t>
      </w:r>
    </w:p>
    <w:p w14:paraId="7C87661F" w14:textId="77777777" w:rsidR="00E653F8" w:rsidRDefault="00E653F8" w:rsidP="00E653F8">
      <w:pPr>
        <w:pStyle w:val="ListBullet"/>
        <w:numPr>
          <w:ilvl w:val="0"/>
          <w:numId w:val="0"/>
        </w:numPr>
        <w:ind w:left="432" w:hanging="288"/>
      </w:pPr>
    </w:p>
    <w:p w14:paraId="7DD91CC9" w14:textId="5242F4DE" w:rsidR="001273C1" w:rsidRDefault="00000000">
      <w:pPr>
        <w:pStyle w:val="ListBullet"/>
      </w:pPr>
      <w:sdt>
        <w:sdtPr>
          <w:alias w:val="Recommendation #1:"/>
          <w:tag w:val="Recommendation #1:"/>
          <w:id w:val="1128045340"/>
          <w:placeholder>
            <w:docPart w:val="DD70EEC0323A4CAF81DAC70850179D30"/>
          </w:placeholder>
          <w:temporary/>
          <w:showingPlcHdr/>
          <w15:appearance w15:val="hidden"/>
        </w:sdtPr>
        <w:sdtContent>
          <w:r w:rsidR="00386778">
            <w:t>Recommendation #1:</w:t>
          </w:r>
        </w:sdtContent>
      </w:sdt>
      <w:r w:rsidR="00C16778">
        <w:t xml:space="preserve"> </w:t>
      </w:r>
      <w:r w:rsidR="00BB22B0" w:rsidRPr="00BB22B0">
        <w:t>Procure and deploy a network of Raspberry Pi Pico W-based sensor nodes across five strategic campus locations.</w:t>
      </w:r>
    </w:p>
    <w:p w14:paraId="0D32465B" w14:textId="095D763F" w:rsidR="001273C1" w:rsidRPr="00BB22B0" w:rsidRDefault="00000000">
      <w:pPr>
        <w:pStyle w:val="ListBullet"/>
      </w:pPr>
      <w:sdt>
        <w:sdtPr>
          <w:alias w:val="Recommendation #2:"/>
          <w:tag w:val="Recommendation #2:"/>
          <w:id w:val="-1346548688"/>
          <w:placeholder>
            <w:docPart w:val="68A38666DAAF44AFB4101FC5BFC42A64"/>
          </w:placeholder>
          <w:temporary/>
          <w:showingPlcHdr/>
          <w15:appearance w15:val="hidden"/>
        </w:sdtPr>
        <w:sdtContent>
          <w:r w:rsidR="00386778">
            <w:t>Recommendation #2:</w:t>
          </w:r>
        </w:sdtContent>
      </w:sdt>
      <w:r w:rsidR="00C16778">
        <w:t xml:space="preserve"> </w:t>
      </w:r>
      <w:r w:rsidR="00BB22B0" w:rsidRPr="00BB22B0">
        <w:t>Build a real-time data pipeline using MQTT and Node.js with a React dashboard for live monitoring and visualization.</w:t>
      </w:r>
    </w:p>
    <w:p w14:paraId="5CC1C3EF" w14:textId="3F9504D3" w:rsidR="001273C1" w:rsidRDefault="00000000">
      <w:pPr>
        <w:pStyle w:val="ListBullet"/>
      </w:pPr>
      <w:sdt>
        <w:sdtPr>
          <w:alias w:val="Recommendation #3:"/>
          <w:tag w:val="Recommendation #3:"/>
          <w:id w:val="375286317"/>
          <w:placeholder>
            <w:docPart w:val="899F4984AA4A4FC9B48D53EBD6F22846"/>
          </w:placeholder>
          <w:temporary/>
          <w:showingPlcHdr/>
          <w15:appearance w15:val="hidden"/>
        </w:sdtPr>
        <w:sdtContent>
          <w:r w:rsidR="00386778">
            <w:t>Recommendation #3:</w:t>
          </w:r>
        </w:sdtContent>
      </w:sdt>
      <w:r w:rsidR="00C16778">
        <w:t xml:space="preserve"> </w:t>
      </w:r>
      <w:r w:rsidR="00BB22B0" w:rsidRPr="00BB22B0">
        <w:t>Develop and integrate machine learning models for environmental trend forecasting and anomaly detection.</w:t>
      </w:r>
    </w:p>
    <w:p w14:paraId="10868E7B" w14:textId="4DA00DAD" w:rsidR="001273C1" w:rsidRDefault="0063101D">
      <w:pPr>
        <w:pStyle w:val="Heading1"/>
      </w:pPr>
      <w:r>
        <w:lastRenderedPageBreak/>
        <w:t>Proposal</w:t>
      </w:r>
    </w:p>
    <w:p w14:paraId="6CCC4913" w14:textId="6C77BF42" w:rsidR="00FB580F" w:rsidRPr="00FB580F" w:rsidRDefault="00410AA3" w:rsidP="00FB580F">
      <w:pPr>
        <w:pStyle w:val="Heading2"/>
      </w:pPr>
      <w:r>
        <w:t>Background</w:t>
      </w:r>
    </w:p>
    <w:p w14:paraId="1E7E2C43" w14:textId="4C017747" w:rsidR="001273C1" w:rsidRDefault="00D33839" w:rsidP="00D33839">
      <w:pPr>
        <w:pStyle w:val="Heading3"/>
      </w:pPr>
      <w:r>
        <w:t>Group member 1</w:t>
      </w:r>
      <w:r w:rsidR="00BB22B0">
        <w:t>: Rajeev Patel</w:t>
      </w:r>
    </w:p>
    <w:p w14:paraId="102D5031" w14:textId="2A7800AF" w:rsidR="00D33839" w:rsidRPr="00BB22B0" w:rsidRDefault="00BB22B0" w:rsidP="00BB22B0">
      <w:r w:rsidRPr="00BB22B0">
        <w:t xml:space="preserve">I have a strong foundation in web development and data visualization through coursework in CSCI 410 (Web Development) and personal projects using React and D3.js. My experience includes building interactive dashboards and working with REST APIs. For this project, I will expand my skills into real-time data streaming with </w:t>
      </w:r>
      <w:proofErr w:type="spellStart"/>
      <w:r w:rsidRPr="00BB22B0">
        <w:t>WebSockets</w:t>
      </w:r>
      <w:proofErr w:type="spellEnd"/>
      <w:r w:rsidRPr="00BB22B0">
        <w:t xml:space="preserve"> and </w:t>
      </w:r>
      <w:proofErr w:type="gramStart"/>
      <w:r w:rsidRPr="00BB22B0">
        <w:t>MQTT, and</w:t>
      </w:r>
      <w:proofErr w:type="gramEnd"/>
      <w:r w:rsidRPr="00BB22B0">
        <w:t xml:space="preserve"> apply machine learning for predictive analytics—areas that are new to me but critical to the project's success.</w:t>
      </w:r>
    </w:p>
    <w:p w14:paraId="42A26498" w14:textId="6F49BFD3" w:rsidR="00D33839" w:rsidRDefault="00D33839" w:rsidP="00D33839">
      <w:pPr>
        <w:pStyle w:val="Heading3"/>
      </w:pPr>
      <w:r>
        <w:t>Group member 2</w:t>
      </w:r>
      <w:r w:rsidR="00BB22B0">
        <w:t>: Manis Khatri</w:t>
      </w:r>
    </w:p>
    <w:p w14:paraId="7707C2E9" w14:textId="6F28D05F" w:rsidR="00BB22B0" w:rsidRPr="00BB22B0" w:rsidRDefault="00BB22B0" w:rsidP="00BB22B0">
      <w:r w:rsidRPr="00BB22B0">
        <w:t xml:space="preserve">My background includes embedded systems programming and backend development, with hands-on experience from CSCI 309 (Database Systems) and personal IoT projects. I am proficient in Python, </w:t>
      </w:r>
      <w:proofErr w:type="spellStart"/>
      <w:r w:rsidRPr="00BB22B0">
        <w:t>MicroPython</w:t>
      </w:r>
      <w:proofErr w:type="spellEnd"/>
      <w:r w:rsidRPr="00BB22B0">
        <w:t>, and database design. This project will allow me to deepen my expertise in time-series databases (</w:t>
      </w:r>
      <w:proofErr w:type="spellStart"/>
      <w:r w:rsidRPr="00BB22B0">
        <w:t>InfluxDB</w:t>
      </w:r>
      <w:proofErr w:type="spellEnd"/>
      <w:r w:rsidRPr="00BB22B0">
        <w:t>), MQTT protocol implementation, and scalable system architecture, while also contributing to frontend development and system integration.</w:t>
      </w:r>
    </w:p>
    <w:p w14:paraId="3C6829FB" w14:textId="77777777" w:rsidR="001273C1" w:rsidRDefault="00000000">
      <w:pPr>
        <w:pStyle w:val="Heading2"/>
      </w:pPr>
      <w:sdt>
        <w:sdtPr>
          <w:alias w:val="Rationale:"/>
          <w:tag w:val="Rationale:"/>
          <w:id w:val="-2092695705"/>
          <w:placeholder>
            <w:docPart w:val="53E0BA170D3A42DD8FCE30B9992DBFF1"/>
          </w:placeholder>
          <w:temporary/>
          <w:showingPlcHdr/>
          <w15:appearance w15:val="hidden"/>
        </w:sdtPr>
        <w:sdtContent>
          <w:r w:rsidR="00FC68B0">
            <w:t>Rationale</w:t>
          </w:r>
        </w:sdtContent>
      </w:sdt>
    </w:p>
    <w:p w14:paraId="0AFCE2ED" w14:textId="77777777" w:rsidR="0084141B" w:rsidRDefault="0084141B" w:rsidP="0084141B">
      <w:r w:rsidRPr="00857F6E">
        <w:t xml:space="preserve">This project will present a great opportunity for us to test new skills when working with over 75 percent of the total project being in areas where there is no prior experience from our team. We do, however, have basic skills in web development, database administration, and application development, and this project will allow us to expand upon that knowledge through the addition of IoT hardware, real-time data streams using MQTT, time-series databases and machine learning to help predict environmental data through applied technology. The important part of this project is not just looking at the new technologies being utilized in the project, but rather how </w:t>
      </w:r>
      <w:proofErr w:type="gramStart"/>
      <w:r w:rsidRPr="00857F6E">
        <w:t>all of</w:t>
      </w:r>
      <w:proofErr w:type="gramEnd"/>
      <w:r w:rsidRPr="00857F6E">
        <w:t xml:space="preserve"> these new technologies come together to solve a specific problem in the world. The decision to work toward solving a specific problem </w:t>
      </w:r>
      <w:proofErr w:type="gramStart"/>
      <w:r w:rsidRPr="00857F6E">
        <w:t>through the use of</w:t>
      </w:r>
      <w:proofErr w:type="gramEnd"/>
      <w:r w:rsidRPr="00857F6E">
        <w:t xml:space="preserve"> IoT and data platforms is intended to provide our team with a "real world" experience of how to design the system, integrating the various technologies, and deploy the solution on a large scale, which are industry standards for new development initiatives. Some of the major challenges we expect will be around sensor calibration, the reliability of the data pipelines, and the accuracy of our predictive models (using machine learning).</w:t>
      </w:r>
      <w:r>
        <w:t xml:space="preserve"> </w:t>
      </w:r>
      <w:r w:rsidRPr="00BB22B0">
        <w:t>We plan to address these through iterative testing, research into best practices, and close collaboration with our domain expert, Dr. Prithvi Raj Singh. This project will substantially expand our skill sets and prepare us for careers in full-stack development, IoT, and data engineering.</w:t>
      </w:r>
    </w:p>
    <w:p w14:paraId="210D3310" w14:textId="77777777" w:rsidR="001273C1" w:rsidRDefault="00000000">
      <w:pPr>
        <w:pStyle w:val="Heading2"/>
      </w:pPr>
      <w:sdt>
        <w:sdtPr>
          <w:alias w:val="Technical/Project Approach:"/>
          <w:tag w:val="Technical/Project Approach:"/>
          <w:id w:val="38019945"/>
          <w:placeholder>
            <w:docPart w:val="D012849C39BB4170AEB01CB41068DAF1"/>
          </w:placeholder>
          <w:temporary/>
          <w:showingPlcHdr/>
          <w15:appearance w15:val="hidden"/>
        </w:sdtPr>
        <w:sdtContent>
          <w:r w:rsidR="00FC68B0">
            <w:t>Technical/Project Approach</w:t>
          </w:r>
        </w:sdtContent>
      </w:sdt>
    </w:p>
    <w:p w14:paraId="7E4F7D7C" w14:textId="77777777" w:rsidR="0084141B" w:rsidRPr="0084141B" w:rsidRDefault="0084141B" w:rsidP="0084141B">
      <w:r w:rsidRPr="0084141B">
        <w:t xml:space="preserve">We plan on using an agile method of developing this project through four scheduled status report meetings. Trello will be used to track tasks as part of our development project management methods, GitHub will be used to manage versioning of code, and Discord will be used as a way for the team to communicate with each other </w:t>
      </w:r>
      <w:proofErr w:type="gramStart"/>
      <w:r w:rsidRPr="0084141B">
        <w:t>on a daily basis</w:t>
      </w:r>
      <w:proofErr w:type="gramEnd"/>
      <w:r w:rsidRPr="0084141B">
        <w:t xml:space="preserve">. We will provide updates to the client and mentor bi-weekly via e-mail and in scheduled meetings. We will use several risk mitigation strategies such as ordering extra hardware pieces, implementing data simulation </w:t>
      </w:r>
      <w:proofErr w:type="spellStart"/>
      <w:r w:rsidRPr="0084141B">
        <w:t>modes</w:t>
      </w:r>
      <w:proofErr w:type="spellEnd"/>
      <w:r w:rsidRPr="0084141B">
        <w:t xml:space="preserve"> for development, and maintaining a prioritized backlog of feature requests. Assessments will be done by reviewing the percentage of completed deliverables at each milestone, performing code reviews, and completing functional tests at each milestone.</w:t>
      </w:r>
    </w:p>
    <w:p w14:paraId="2716F954" w14:textId="02EAA1D8" w:rsidR="00BB22B0" w:rsidRPr="00BB22B0" w:rsidRDefault="00BB22B0" w:rsidP="00BB22B0">
      <w:r w:rsidRPr="00BB22B0">
        <w:t>.</w:t>
      </w:r>
    </w:p>
    <w:p w14:paraId="1B34688D" w14:textId="4373A48F" w:rsidR="00B24E52" w:rsidRDefault="00B24E52" w:rsidP="00D66914">
      <w:pPr>
        <w:pStyle w:val="Heading3"/>
      </w:pPr>
      <w:r>
        <w:lastRenderedPageBreak/>
        <w:t>Status Report Meeting #1</w:t>
      </w:r>
    </w:p>
    <w:tbl>
      <w:tblPr>
        <w:tblStyle w:val="ProposalTable"/>
        <w:tblW w:w="5000" w:type="pct"/>
        <w:tblLook w:val="04A0" w:firstRow="1" w:lastRow="0" w:firstColumn="1" w:lastColumn="0" w:noHBand="0" w:noVBand="1"/>
        <w:tblDescription w:val="Project deliverables"/>
      </w:tblPr>
      <w:tblGrid>
        <w:gridCol w:w="1636"/>
        <w:gridCol w:w="5919"/>
        <w:gridCol w:w="1795"/>
      </w:tblGrid>
      <w:tr w:rsidR="00B24E52" w14:paraId="4006C2AC" w14:textId="77777777" w:rsidTr="0063246A">
        <w:trPr>
          <w:cnfStyle w:val="100000000000" w:firstRow="1" w:lastRow="0" w:firstColumn="0" w:lastColumn="0" w:oddVBand="0" w:evenVBand="0" w:oddHBand="0" w:evenHBand="0" w:firstRowFirstColumn="0" w:firstRowLastColumn="0" w:lastRowFirstColumn="0" w:lastRowLastColumn="0"/>
        </w:trPr>
        <w:tc>
          <w:tcPr>
            <w:tcW w:w="875" w:type="pct"/>
          </w:tcPr>
          <w:p w14:paraId="449B96A1" w14:textId="77777777" w:rsidR="00B24E52" w:rsidRDefault="00000000" w:rsidP="0063246A">
            <w:sdt>
              <w:sdtPr>
                <w:alias w:val="Deliverable:"/>
                <w:tag w:val="Deliverable:"/>
                <w:id w:val="355699831"/>
                <w:placeholder>
                  <w:docPart w:val="6DD0EAFE29FA43EBB0C118DC05C08FA9"/>
                </w:placeholder>
                <w:temporary/>
                <w:showingPlcHdr/>
                <w15:appearance w15:val="hidden"/>
              </w:sdtPr>
              <w:sdtContent>
                <w:r w:rsidR="00B24E52">
                  <w:t>Deliverable</w:t>
                </w:r>
              </w:sdtContent>
            </w:sdt>
          </w:p>
        </w:tc>
        <w:tc>
          <w:tcPr>
            <w:tcW w:w="3165" w:type="pct"/>
          </w:tcPr>
          <w:p w14:paraId="1FEE7B2D" w14:textId="77777777" w:rsidR="00B24E52" w:rsidRDefault="00000000" w:rsidP="0063246A">
            <w:sdt>
              <w:sdtPr>
                <w:alias w:val="Description:"/>
                <w:tag w:val="Description:"/>
                <w:id w:val="1446037421"/>
                <w:placeholder>
                  <w:docPart w:val="2725A27FC59245849D35CB2BD96EA032"/>
                </w:placeholder>
                <w:temporary/>
                <w:showingPlcHdr/>
                <w15:appearance w15:val="hidden"/>
              </w:sdtPr>
              <w:sdtContent>
                <w:r w:rsidR="00B24E52">
                  <w:t>Description</w:t>
                </w:r>
              </w:sdtContent>
            </w:sdt>
          </w:p>
        </w:tc>
        <w:tc>
          <w:tcPr>
            <w:tcW w:w="960" w:type="pct"/>
          </w:tcPr>
          <w:p w14:paraId="1AF83B47" w14:textId="5283FC88" w:rsidR="00B24E52" w:rsidRDefault="00BC716F" w:rsidP="0063246A">
            <w:r>
              <w:t>Percentage</w:t>
            </w:r>
          </w:p>
        </w:tc>
      </w:tr>
      <w:tr w:rsidR="00B24E52" w14:paraId="44998E51" w14:textId="77777777" w:rsidTr="0063246A">
        <w:tc>
          <w:tcPr>
            <w:tcW w:w="875" w:type="pct"/>
          </w:tcPr>
          <w:p w14:paraId="5E671CF2" w14:textId="77777777" w:rsidR="00B24E52" w:rsidRDefault="00000000" w:rsidP="0063246A">
            <w:sdt>
              <w:sdtPr>
                <w:alias w:val="Enter Deliverable Item 1:"/>
                <w:tag w:val="Enter Deliverable Item 1:"/>
                <w:id w:val="-1296910249"/>
                <w:placeholder>
                  <w:docPart w:val="26CC6DA5A11A43A18922956EDCA79D9D"/>
                </w:placeholder>
                <w:temporary/>
                <w:showingPlcHdr/>
                <w15:appearance w15:val="hidden"/>
              </w:sdtPr>
              <w:sdtContent>
                <w:r w:rsidR="00B24E52">
                  <w:t>Deliverable #1</w:t>
                </w:r>
              </w:sdtContent>
            </w:sdt>
          </w:p>
        </w:tc>
        <w:tc>
          <w:tcPr>
            <w:tcW w:w="3165" w:type="pct"/>
          </w:tcPr>
          <w:p w14:paraId="34CE4F4C" w14:textId="3FD51D52" w:rsidR="00B24E52" w:rsidRPr="00BB22B0" w:rsidRDefault="00BB22B0" w:rsidP="00BB22B0">
            <w:r w:rsidRPr="00BB22B0">
              <w:t>Research Artifacts &amp; System Design Documentation</w:t>
            </w:r>
          </w:p>
        </w:tc>
        <w:tc>
          <w:tcPr>
            <w:tcW w:w="960" w:type="pct"/>
          </w:tcPr>
          <w:p w14:paraId="69C4F936" w14:textId="3F4D09A2" w:rsidR="00B24E52" w:rsidRDefault="00926935" w:rsidP="0063246A">
            <w:r>
              <w:t>25%</w:t>
            </w:r>
          </w:p>
        </w:tc>
      </w:tr>
      <w:tr w:rsidR="00B24E52" w14:paraId="57896D92" w14:textId="77777777" w:rsidTr="0063246A">
        <w:tc>
          <w:tcPr>
            <w:tcW w:w="5000" w:type="pct"/>
            <w:gridSpan w:val="3"/>
          </w:tcPr>
          <w:p w14:paraId="51F5A360" w14:textId="73774775" w:rsidR="00B24E52" w:rsidRPr="00A84DF9" w:rsidRDefault="00A84DF9" w:rsidP="00A84DF9">
            <w:r w:rsidRPr="00A84DF9">
              <w:t>We will complete technology comparison matrices (MQTT brokers, time-series databases, sensor options), finalize system architecture diagrams, and document API specifications. These artifacts will guide development and ensure informed technology choices.</w:t>
            </w:r>
          </w:p>
        </w:tc>
      </w:tr>
      <w:tr w:rsidR="00B229BA" w14:paraId="6B72589C" w14:textId="77777777" w:rsidTr="0063246A">
        <w:tc>
          <w:tcPr>
            <w:tcW w:w="5000" w:type="pct"/>
            <w:gridSpan w:val="3"/>
          </w:tcPr>
          <w:p w14:paraId="441B6EB1" w14:textId="6FF96F5D" w:rsidR="00B229BA" w:rsidRPr="00A84DF9" w:rsidRDefault="00A84DF9" w:rsidP="00A84DF9">
            <w:r w:rsidRPr="00A84DF9">
              <w:t>React project structure, REST API design, frontend-backend communication.</w:t>
            </w:r>
          </w:p>
        </w:tc>
      </w:tr>
      <w:tr w:rsidR="00B24E52" w14:paraId="3FF56BD8" w14:textId="77777777" w:rsidTr="0063246A">
        <w:tc>
          <w:tcPr>
            <w:tcW w:w="875" w:type="pct"/>
          </w:tcPr>
          <w:p w14:paraId="4E3D4FC2" w14:textId="77777777" w:rsidR="00B24E52" w:rsidRDefault="00B24E52" w:rsidP="0063246A">
            <w:r>
              <w:t>Deliverable #2</w:t>
            </w:r>
          </w:p>
        </w:tc>
        <w:tc>
          <w:tcPr>
            <w:tcW w:w="3165" w:type="pct"/>
          </w:tcPr>
          <w:p w14:paraId="21299786" w14:textId="7E5AA370" w:rsidR="00B24E52" w:rsidRPr="00926935" w:rsidRDefault="00926935" w:rsidP="00926935">
            <w:r w:rsidRPr="00926935">
              <w:t>Basic Dashboard &amp; API Scaffolding</w:t>
            </w:r>
          </w:p>
        </w:tc>
        <w:tc>
          <w:tcPr>
            <w:tcW w:w="960" w:type="pct"/>
          </w:tcPr>
          <w:p w14:paraId="53A6C58C" w14:textId="7C391311" w:rsidR="00B24E52" w:rsidRDefault="00926935" w:rsidP="0063246A">
            <w:r>
              <w:t>10%</w:t>
            </w:r>
          </w:p>
        </w:tc>
      </w:tr>
      <w:tr w:rsidR="00B24E52" w14:paraId="6BB17873" w14:textId="77777777" w:rsidTr="0063246A">
        <w:tc>
          <w:tcPr>
            <w:tcW w:w="5000" w:type="pct"/>
            <w:gridSpan w:val="3"/>
          </w:tcPr>
          <w:p w14:paraId="45370B18" w14:textId="3DC04452" w:rsidR="00B24E52" w:rsidRPr="00926935" w:rsidRDefault="00926935" w:rsidP="00926935">
            <w:r w:rsidRPr="00926935">
              <w:t>We will set up the React project with basic routing and state management and create a Node.js/Express API skeleton with mock data endpoints. This establishes the foundation for frontend-backend integration.</w:t>
            </w:r>
          </w:p>
        </w:tc>
      </w:tr>
      <w:tr w:rsidR="00B229BA" w14:paraId="183A5E9E" w14:textId="77777777" w:rsidTr="0063246A">
        <w:tc>
          <w:tcPr>
            <w:tcW w:w="5000" w:type="pct"/>
            <w:gridSpan w:val="3"/>
          </w:tcPr>
          <w:p w14:paraId="28F348BE" w14:textId="1AB9E872" w:rsidR="00B229BA" w:rsidRPr="00A84DF9" w:rsidRDefault="00A84DF9" w:rsidP="00A84DF9">
            <w:r w:rsidRPr="00A84DF9">
              <w:t>Project management, documentation practices, time tracking.</w:t>
            </w:r>
          </w:p>
        </w:tc>
      </w:tr>
      <w:tr w:rsidR="00B24E52" w14:paraId="109CC72D" w14:textId="77777777" w:rsidTr="0063246A">
        <w:tc>
          <w:tcPr>
            <w:tcW w:w="875" w:type="pct"/>
          </w:tcPr>
          <w:p w14:paraId="1266C0BA" w14:textId="77777777" w:rsidR="00B24E52" w:rsidRDefault="00B24E52" w:rsidP="0063246A">
            <w:r>
              <w:t>Deliverable #3</w:t>
            </w:r>
          </w:p>
        </w:tc>
        <w:tc>
          <w:tcPr>
            <w:tcW w:w="3165" w:type="pct"/>
          </w:tcPr>
          <w:p w14:paraId="0AFC573F" w14:textId="379CABFB" w:rsidR="00B24E52" w:rsidRDefault="00926935" w:rsidP="0063246A">
            <w:r w:rsidRPr="00A84DF9">
              <w:t>Proof-of-Work Logging System</w:t>
            </w:r>
          </w:p>
        </w:tc>
        <w:tc>
          <w:tcPr>
            <w:tcW w:w="960" w:type="pct"/>
          </w:tcPr>
          <w:p w14:paraId="0DABBDCB" w14:textId="332849F6" w:rsidR="00B24E52" w:rsidRDefault="00926935" w:rsidP="0063246A">
            <w:r>
              <w:t>100%</w:t>
            </w:r>
          </w:p>
        </w:tc>
      </w:tr>
      <w:tr w:rsidR="00B24E52" w14:paraId="186D0C29" w14:textId="77777777" w:rsidTr="0063246A">
        <w:tc>
          <w:tcPr>
            <w:tcW w:w="5000" w:type="pct"/>
            <w:gridSpan w:val="3"/>
          </w:tcPr>
          <w:p w14:paraId="6991C630" w14:textId="7C25EE44" w:rsidR="00B24E52" w:rsidRDefault="00926935" w:rsidP="0063246A">
            <w:r w:rsidRPr="00A84DF9">
              <w:t>We will implement a Google Sheets-based hourly log with artifact linking to track all project work and ensure compliance with the 120+ hour requirement.</w:t>
            </w:r>
          </w:p>
        </w:tc>
      </w:tr>
      <w:tr w:rsidR="00B229BA" w14:paraId="3E5777E0" w14:textId="77777777" w:rsidTr="0063246A">
        <w:tc>
          <w:tcPr>
            <w:tcW w:w="5000" w:type="pct"/>
            <w:gridSpan w:val="3"/>
          </w:tcPr>
          <w:p w14:paraId="2EC45E03" w14:textId="3BBE29B0" w:rsidR="00B229BA" w:rsidRPr="00926935" w:rsidRDefault="00926935" w:rsidP="00926935">
            <w:r w:rsidRPr="00926935">
              <w:t>Project management, documentation practices, time tracking.</w:t>
            </w:r>
          </w:p>
        </w:tc>
      </w:tr>
    </w:tbl>
    <w:p w14:paraId="413C55B6" w14:textId="2E385DB4" w:rsidR="001273C1" w:rsidRDefault="001273C1"/>
    <w:p w14:paraId="5BAA24E9" w14:textId="6C7522A1" w:rsidR="00B24E52" w:rsidRDefault="00B24E52" w:rsidP="00D66914">
      <w:pPr>
        <w:pStyle w:val="Heading3"/>
      </w:pPr>
      <w:r>
        <w:t>Status Report Meeting #2</w:t>
      </w:r>
    </w:p>
    <w:tbl>
      <w:tblPr>
        <w:tblStyle w:val="ProposalTable"/>
        <w:tblW w:w="5000" w:type="pct"/>
        <w:tblLook w:val="04A0" w:firstRow="1" w:lastRow="0" w:firstColumn="1" w:lastColumn="0" w:noHBand="0" w:noVBand="1"/>
        <w:tblDescription w:val="Project deliverables"/>
      </w:tblPr>
      <w:tblGrid>
        <w:gridCol w:w="1636"/>
        <w:gridCol w:w="5919"/>
        <w:gridCol w:w="1795"/>
      </w:tblGrid>
      <w:tr w:rsidR="00B229BA" w14:paraId="3C407936" w14:textId="77777777" w:rsidTr="0063246A">
        <w:trPr>
          <w:cnfStyle w:val="100000000000" w:firstRow="1" w:lastRow="0" w:firstColumn="0" w:lastColumn="0" w:oddVBand="0" w:evenVBand="0" w:oddHBand="0" w:evenHBand="0" w:firstRowFirstColumn="0" w:firstRowLastColumn="0" w:lastRowFirstColumn="0" w:lastRowLastColumn="0"/>
        </w:trPr>
        <w:tc>
          <w:tcPr>
            <w:tcW w:w="875" w:type="pct"/>
          </w:tcPr>
          <w:p w14:paraId="701F7C05" w14:textId="77777777" w:rsidR="00B229BA" w:rsidRDefault="00000000" w:rsidP="0063246A">
            <w:sdt>
              <w:sdtPr>
                <w:alias w:val="Deliverable:"/>
                <w:tag w:val="Deliverable:"/>
                <w:id w:val="-697853515"/>
                <w:placeholder>
                  <w:docPart w:val="26187D5E99904857A5A91022E737A0C4"/>
                </w:placeholder>
                <w:temporary/>
                <w:showingPlcHdr/>
                <w15:appearance w15:val="hidden"/>
              </w:sdtPr>
              <w:sdtContent>
                <w:r w:rsidR="00B229BA">
                  <w:t>Deliverable</w:t>
                </w:r>
              </w:sdtContent>
            </w:sdt>
          </w:p>
        </w:tc>
        <w:tc>
          <w:tcPr>
            <w:tcW w:w="3165" w:type="pct"/>
          </w:tcPr>
          <w:p w14:paraId="02E5C2A8" w14:textId="77777777" w:rsidR="00B229BA" w:rsidRDefault="00000000" w:rsidP="0063246A">
            <w:sdt>
              <w:sdtPr>
                <w:alias w:val="Description:"/>
                <w:tag w:val="Description:"/>
                <w:id w:val="266363621"/>
                <w:placeholder>
                  <w:docPart w:val="A471DF8128DE48CB9E3695EF2D9A14D1"/>
                </w:placeholder>
                <w:temporary/>
                <w:showingPlcHdr/>
                <w15:appearance w15:val="hidden"/>
              </w:sdtPr>
              <w:sdtContent>
                <w:r w:rsidR="00B229BA">
                  <w:t>Description</w:t>
                </w:r>
              </w:sdtContent>
            </w:sdt>
          </w:p>
        </w:tc>
        <w:tc>
          <w:tcPr>
            <w:tcW w:w="960" w:type="pct"/>
          </w:tcPr>
          <w:p w14:paraId="43695DCE" w14:textId="35333DFC" w:rsidR="00B229BA" w:rsidRDefault="00BC716F" w:rsidP="0063246A">
            <w:r>
              <w:t>Percentage</w:t>
            </w:r>
          </w:p>
        </w:tc>
      </w:tr>
      <w:tr w:rsidR="00B229BA" w14:paraId="10CFE57E" w14:textId="77777777" w:rsidTr="0063246A">
        <w:tc>
          <w:tcPr>
            <w:tcW w:w="875" w:type="pct"/>
          </w:tcPr>
          <w:p w14:paraId="1076E124" w14:textId="77777777" w:rsidR="00B229BA" w:rsidRDefault="00000000" w:rsidP="0063246A">
            <w:sdt>
              <w:sdtPr>
                <w:alias w:val="Enter Deliverable Item 1:"/>
                <w:tag w:val="Enter Deliverable Item 1:"/>
                <w:id w:val="976651609"/>
                <w:placeholder>
                  <w:docPart w:val="A27F3AB834A34EFA8F8978E300ACFCA2"/>
                </w:placeholder>
                <w:temporary/>
                <w:showingPlcHdr/>
                <w15:appearance w15:val="hidden"/>
              </w:sdtPr>
              <w:sdtContent>
                <w:r w:rsidR="00B229BA">
                  <w:t>Deliverable #1</w:t>
                </w:r>
              </w:sdtContent>
            </w:sdt>
          </w:p>
        </w:tc>
        <w:tc>
          <w:tcPr>
            <w:tcW w:w="3165" w:type="pct"/>
          </w:tcPr>
          <w:p w14:paraId="3BA7D15C" w14:textId="0F608B57" w:rsidR="00B229BA" w:rsidRPr="00926935" w:rsidRDefault="00926935" w:rsidP="00926935">
            <w:r w:rsidRPr="00926935">
              <w:t>Hardware Assembly &amp; Sensor Testing</w:t>
            </w:r>
          </w:p>
        </w:tc>
        <w:tc>
          <w:tcPr>
            <w:tcW w:w="960" w:type="pct"/>
          </w:tcPr>
          <w:p w14:paraId="30178180" w14:textId="248C126C" w:rsidR="00B229BA" w:rsidRDefault="00926935" w:rsidP="0063246A">
            <w:r>
              <w:t>50%</w:t>
            </w:r>
          </w:p>
        </w:tc>
      </w:tr>
      <w:tr w:rsidR="00B229BA" w14:paraId="30D6ACF7" w14:textId="77777777" w:rsidTr="0063246A">
        <w:tc>
          <w:tcPr>
            <w:tcW w:w="5000" w:type="pct"/>
            <w:gridSpan w:val="3"/>
          </w:tcPr>
          <w:p w14:paraId="12A3CC06" w14:textId="1159C9EC" w:rsidR="00B229BA" w:rsidRPr="00926935" w:rsidRDefault="00926935" w:rsidP="00926935">
            <w:r w:rsidRPr="00926935">
              <w:t xml:space="preserve">We will assemble and calibrate at least three sensor nodes, test individual sensors, and verify data transmission via MQTT from </w:t>
            </w:r>
            <w:proofErr w:type="spellStart"/>
            <w:r w:rsidRPr="00926935">
              <w:t>MicroPython</w:t>
            </w:r>
            <w:proofErr w:type="spellEnd"/>
            <w:r w:rsidRPr="00926935">
              <w:t xml:space="preserve"> firmware.</w:t>
            </w:r>
          </w:p>
        </w:tc>
      </w:tr>
      <w:tr w:rsidR="00B229BA" w14:paraId="0AF63A77" w14:textId="77777777" w:rsidTr="0063246A">
        <w:tc>
          <w:tcPr>
            <w:tcW w:w="5000" w:type="pct"/>
            <w:gridSpan w:val="3"/>
          </w:tcPr>
          <w:p w14:paraId="36B64EB5" w14:textId="17B10B4C" w:rsidR="00B229BA" w:rsidRPr="00926935" w:rsidRDefault="00926935" w:rsidP="00926935">
            <w:r w:rsidRPr="00926935">
              <w:t>Embedded programming, sensor calibration, MQTT protocol.</w:t>
            </w:r>
          </w:p>
        </w:tc>
      </w:tr>
      <w:tr w:rsidR="00B229BA" w14:paraId="5F4433BC" w14:textId="77777777" w:rsidTr="0063246A">
        <w:tc>
          <w:tcPr>
            <w:tcW w:w="875" w:type="pct"/>
          </w:tcPr>
          <w:p w14:paraId="232DB05D" w14:textId="77777777" w:rsidR="00B229BA" w:rsidRDefault="00B229BA" w:rsidP="0063246A">
            <w:r>
              <w:t>Deliverable #2</w:t>
            </w:r>
          </w:p>
        </w:tc>
        <w:tc>
          <w:tcPr>
            <w:tcW w:w="3165" w:type="pct"/>
          </w:tcPr>
          <w:p w14:paraId="2AD39E0D" w14:textId="649C4F2B" w:rsidR="00B229BA" w:rsidRPr="00926935" w:rsidRDefault="00926935" w:rsidP="00926935">
            <w:r w:rsidRPr="00926935">
              <w:t>Data Pipeline Implementation</w:t>
            </w:r>
          </w:p>
        </w:tc>
        <w:tc>
          <w:tcPr>
            <w:tcW w:w="960" w:type="pct"/>
          </w:tcPr>
          <w:p w14:paraId="13633064" w14:textId="0EDF6129" w:rsidR="00B229BA" w:rsidRDefault="00926935" w:rsidP="0063246A">
            <w:r>
              <w:t>60%</w:t>
            </w:r>
          </w:p>
        </w:tc>
      </w:tr>
      <w:tr w:rsidR="00B229BA" w14:paraId="43A8A288" w14:textId="77777777" w:rsidTr="0063246A">
        <w:tc>
          <w:tcPr>
            <w:tcW w:w="5000" w:type="pct"/>
            <w:gridSpan w:val="3"/>
          </w:tcPr>
          <w:p w14:paraId="5681911B" w14:textId="410A77CF" w:rsidR="00B229BA" w:rsidRPr="00926935" w:rsidRDefault="00926935" w:rsidP="00926935">
            <w:r w:rsidRPr="00926935">
              <w:t xml:space="preserve">We will deploy the </w:t>
            </w:r>
            <w:proofErr w:type="spellStart"/>
            <w:r w:rsidRPr="00926935">
              <w:t>Mosquitto</w:t>
            </w:r>
            <w:proofErr w:type="spellEnd"/>
            <w:r w:rsidRPr="00926935">
              <w:t xml:space="preserve"> MQTT broker, implement a Node.js subscriber to ingest data, and configure </w:t>
            </w:r>
            <w:proofErr w:type="spellStart"/>
            <w:r w:rsidRPr="00926935">
              <w:t>InfluxDB</w:t>
            </w:r>
            <w:proofErr w:type="spellEnd"/>
            <w:r w:rsidRPr="00926935">
              <w:t xml:space="preserve"> for storage. Basic data flow from sensor to database will be demonstrated.</w:t>
            </w:r>
          </w:p>
        </w:tc>
      </w:tr>
      <w:tr w:rsidR="00B229BA" w14:paraId="639DF007" w14:textId="77777777" w:rsidTr="0063246A">
        <w:tc>
          <w:tcPr>
            <w:tcW w:w="5000" w:type="pct"/>
            <w:gridSpan w:val="3"/>
          </w:tcPr>
          <w:p w14:paraId="3770208F" w14:textId="2AC4EBAC" w:rsidR="00B229BA" w:rsidRPr="00926935" w:rsidRDefault="00926935" w:rsidP="00926935">
            <w:r w:rsidRPr="00926935">
              <w:t>MQTT broker configuration, real-time data ingestion, time-series database setup.</w:t>
            </w:r>
          </w:p>
        </w:tc>
      </w:tr>
      <w:tr w:rsidR="00B229BA" w14:paraId="23DD5B34" w14:textId="77777777" w:rsidTr="0063246A">
        <w:tc>
          <w:tcPr>
            <w:tcW w:w="875" w:type="pct"/>
          </w:tcPr>
          <w:p w14:paraId="3D0E33D4" w14:textId="77777777" w:rsidR="00B229BA" w:rsidRDefault="00B229BA" w:rsidP="0063246A">
            <w:r>
              <w:t>Deliverable #3</w:t>
            </w:r>
          </w:p>
        </w:tc>
        <w:tc>
          <w:tcPr>
            <w:tcW w:w="3165" w:type="pct"/>
          </w:tcPr>
          <w:p w14:paraId="64E72C72" w14:textId="75ADE429" w:rsidR="00B229BA" w:rsidRPr="00926935" w:rsidRDefault="00926935" w:rsidP="00926935">
            <w:r w:rsidRPr="00926935">
              <w:t>Real-Time Dashboard Visualization</w:t>
            </w:r>
          </w:p>
        </w:tc>
        <w:tc>
          <w:tcPr>
            <w:tcW w:w="960" w:type="pct"/>
          </w:tcPr>
          <w:p w14:paraId="13A108DA" w14:textId="2281D9EB" w:rsidR="00B229BA" w:rsidRDefault="00926935" w:rsidP="0063246A">
            <w:r>
              <w:t>40%</w:t>
            </w:r>
          </w:p>
        </w:tc>
      </w:tr>
      <w:tr w:rsidR="00B229BA" w14:paraId="796F5BF6" w14:textId="77777777" w:rsidTr="0063246A">
        <w:tc>
          <w:tcPr>
            <w:tcW w:w="5000" w:type="pct"/>
            <w:gridSpan w:val="3"/>
          </w:tcPr>
          <w:p w14:paraId="7E00A2B8" w14:textId="6489FE23" w:rsidR="00B229BA" w:rsidRPr="00926935" w:rsidRDefault="00926935" w:rsidP="00926935">
            <w:r w:rsidRPr="00926935">
              <w:t xml:space="preserve">We will connect the React dashboard to live data via </w:t>
            </w:r>
            <w:proofErr w:type="spellStart"/>
            <w:r w:rsidRPr="00926935">
              <w:t>WebSockets</w:t>
            </w:r>
            <w:proofErr w:type="spellEnd"/>
            <w:r w:rsidRPr="00926935">
              <w:t>, displaying real-time charts for at least two environmental parameters.</w:t>
            </w:r>
          </w:p>
        </w:tc>
      </w:tr>
      <w:tr w:rsidR="00B229BA" w14:paraId="5313982B" w14:textId="77777777" w:rsidTr="0063246A">
        <w:tc>
          <w:tcPr>
            <w:tcW w:w="5000" w:type="pct"/>
            <w:gridSpan w:val="3"/>
          </w:tcPr>
          <w:p w14:paraId="4027D498" w14:textId="1DDF7EF9" w:rsidR="00B229BA" w:rsidRPr="00926935" w:rsidRDefault="00926935" w:rsidP="00926935">
            <w:r w:rsidRPr="00926935">
              <w:t>WebSocket integration, real-time charting with D3.js, state management for live data.</w:t>
            </w:r>
          </w:p>
        </w:tc>
      </w:tr>
    </w:tbl>
    <w:p w14:paraId="436F9BDB" w14:textId="57105740" w:rsidR="00DE4A23" w:rsidRDefault="00DE4A23"/>
    <w:p w14:paraId="1A9FE653" w14:textId="7650F9D7" w:rsidR="00B24E52" w:rsidRDefault="00B24E52" w:rsidP="00D66914">
      <w:pPr>
        <w:pStyle w:val="Heading3"/>
      </w:pPr>
      <w:r>
        <w:lastRenderedPageBreak/>
        <w:t>Status Report Meeting #3</w:t>
      </w:r>
    </w:p>
    <w:tbl>
      <w:tblPr>
        <w:tblStyle w:val="ProposalTable"/>
        <w:tblW w:w="5000" w:type="pct"/>
        <w:tblLook w:val="04A0" w:firstRow="1" w:lastRow="0" w:firstColumn="1" w:lastColumn="0" w:noHBand="0" w:noVBand="1"/>
        <w:tblDescription w:val="Project deliverables"/>
      </w:tblPr>
      <w:tblGrid>
        <w:gridCol w:w="1636"/>
        <w:gridCol w:w="5919"/>
        <w:gridCol w:w="1795"/>
      </w:tblGrid>
      <w:tr w:rsidR="00B229BA" w14:paraId="695C7571" w14:textId="77777777" w:rsidTr="0063246A">
        <w:trPr>
          <w:cnfStyle w:val="100000000000" w:firstRow="1" w:lastRow="0" w:firstColumn="0" w:lastColumn="0" w:oddVBand="0" w:evenVBand="0" w:oddHBand="0" w:evenHBand="0" w:firstRowFirstColumn="0" w:firstRowLastColumn="0" w:lastRowFirstColumn="0" w:lastRowLastColumn="0"/>
        </w:trPr>
        <w:tc>
          <w:tcPr>
            <w:tcW w:w="875" w:type="pct"/>
          </w:tcPr>
          <w:p w14:paraId="3AB26FCE" w14:textId="77777777" w:rsidR="00B229BA" w:rsidRDefault="00000000" w:rsidP="0063246A">
            <w:sdt>
              <w:sdtPr>
                <w:alias w:val="Deliverable:"/>
                <w:tag w:val="Deliverable:"/>
                <w:id w:val="-1834983804"/>
                <w:placeholder>
                  <w:docPart w:val="2EBBF770AE404CBCA2D2E73A3E61BB23"/>
                </w:placeholder>
                <w:temporary/>
                <w:showingPlcHdr/>
                <w15:appearance w15:val="hidden"/>
              </w:sdtPr>
              <w:sdtContent>
                <w:r w:rsidR="00B229BA">
                  <w:t>Deliverable</w:t>
                </w:r>
              </w:sdtContent>
            </w:sdt>
          </w:p>
        </w:tc>
        <w:tc>
          <w:tcPr>
            <w:tcW w:w="3165" w:type="pct"/>
          </w:tcPr>
          <w:p w14:paraId="6A77F27F" w14:textId="77777777" w:rsidR="00B229BA" w:rsidRDefault="00000000" w:rsidP="0063246A">
            <w:sdt>
              <w:sdtPr>
                <w:alias w:val="Description:"/>
                <w:tag w:val="Description:"/>
                <w:id w:val="1124112902"/>
                <w:placeholder>
                  <w:docPart w:val="38996381211C4DE3BC349B64C3D8A30D"/>
                </w:placeholder>
                <w:temporary/>
                <w:showingPlcHdr/>
                <w15:appearance w15:val="hidden"/>
              </w:sdtPr>
              <w:sdtContent>
                <w:r w:rsidR="00B229BA">
                  <w:t>Description</w:t>
                </w:r>
              </w:sdtContent>
            </w:sdt>
          </w:p>
        </w:tc>
        <w:tc>
          <w:tcPr>
            <w:tcW w:w="960" w:type="pct"/>
          </w:tcPr>
          <w:p w14:paraId="169EE8FA" w14:textId="1AEB62D5" w:rsidR="00B229BA" w:rsidRDefault="00BC716F" w:rsidP="0063246A">
            <w:r>
              <w:t>Percentage</w:t>
            </w:r>
          </w:p>
        </w:tc>
      </w:tr>
      <w:tr w:rsidR="00B229BA" w14:paraId="7CAD883D" w14:textId="77777777" w:rsidTr="0063246A">
        <w:tc>
          <w:tcPr>
            <w:tcW w:w="875" w:type="pct"/>
          </w:tcPr>
          <w:p w14:paraId="1B1259DA" w14:textId="77777777" w:rsidR="00B229BA" w:rsidRDefault="00000000" w:rsidP="0063246A">
            <w:sdt>
              <w:sdtPr>
                <w:alias w:val="Enter Deliverable Item 1:"/>
                <w:tag w:val="Enter Deliverable Item 1:"/>
                <w:id w:val="1243211811"/>
                <w:placeholder>
                  <w:docPart w:val="819AD97D726C455A8645446BD86CFDE7"/>
                </w:placeholder>
                <w:temporary/>
                <w:showingPlcHdr/>
                <w15:appearance w15:val="hidden"/>
              </w:sdtPr>
              <w:sdtContent>
                <w:r w:rsidR="00B229BA">
                  <w:t>Deliverable #1</w:t>
                </w:r>
              </w:sdtContent>
            </w:sdt>
          </w:p>
        </w:tc>
        <w:tc>
          <w:tcPr>
            <w:tcW w:w="3165" w:type="pct"/>
          </w:tcPr>
          <w:p w14:paraId="2A0DC5F5" w14:textId="47C20057" w:rsidR="00B229BA" w:rsidRPr="00926935" w:rsidRDefault="00926935" w:rsidP="00926935">
            <w:r w:rsidRPr="00926935">
              <w:t>Multi-Node Deployment &amp; Network Testing</w:t>
            </w:r>
          </w:p>
        </w:tc>
        <w:tc>
          <w:tcPr>
            <w:tcW w:w="960" w:type="pct"/>
          </w:tcPr>
          <w:p w14:paraId="6D6FFF99" w14:textId="20FE499F" w:rsidR="00B229BA" w:rsidRDefault="00926935" w:rsidP="0063246A">
            <w:r>
              <w:t>80%</w:t>
            </w:r>
          </w:p>
        </w:tc>
      </w:tr>
      <w:tr w:rsidR="00B229BA" w14:paraId="359E581A" w14:textId="77777777" w:rsidTr="0063246A">
        <w:tc>
          <w:tcPr>
            <w:tcW w:w="5000" w:type="pct"/>
            <w:gridSpan w:val="3"/>
          </w:tcPr>
          <w:p w14:paraId="28508F83" w14:textId="7BD8A594" w:rsidR="00B229BA" w:rsidRPr="00926935" w:rsidRDefault="00926935" w:rsidP="00926935">
            <w:r w:rsidRPr="00926935">
              <w:t>We will deploy at least five sensor nodes across campus, test network reliability, and implement data validation and error handling in the pipeline.</w:t>
            </w:r>
          </w:p>
        </w:tc>
      </w:tr>
      <w:tr w:rsidR="00B229BA" w14:paraId="12DB33D4" w14:textId="77777777" w:rsidTr="0063246A">
        <w:tc>
          <w:tcPr>
            <w:tcW w:w="5000" w:type="pct"/>
            <w:gridSpan w:val="3"/>
          </w:tcPr>
          <w:p w14:paraId="16A6AA2D" w14:textId="2ACC7D9B" w:rsidR="00B229BA" w:rsidRPr="00926935" w:rsidRDefault="00926935" w:rsidP="00926935">
            <w:r w:rsidRPr="00926935">
              <w:t>Network deployment, system reliability, error handling in distributed systems.</w:t>
            </w:r>
          </w:p>
        </w:tc>
      </w:tr>
      <w:tr w:rsidR="00B229BA" w14:paraId="630662D4" w14:textId="77777777" w:rsidTr="0063246A">
        <w:tc>
          <w:tcPr>
            <w:tcW w:w="875" w:type="pct"/>
          </w:tcPr>
          <w:p w14:paraId="7E5FF752" w14:textId="77777777" w:rsidR="00B229BA" w:rsidRDefault="00B229BA" w:rsidP="0063246A">
            <w:r>
              <w:t>Deliverable #2</w:t>
            </w:r>
          </w:p>
        </w:tc>
        <w:tc>
          <w:tcPr>
            <w:tcW w:w="3165" w:type="pct"/>
          </w:tcPr>
          <w:p w14:paraId="42A0048B" w14:textId="00C35942" w:rsidR="00B229BA" w:rsidRPr="00926935" w:rsidRDefault="00926935" w:rsidP="00926935">
            <w:r w:rsidRPr="00926935">
              <w:t>Machine Learning Model Development</w:t>
            </w:r>
          </w:p>
        </w:tc>
        <w:tc>
          <w:tcPr>
            <w:tcW w:w="960" w:type="pct"/>
          </w:tcPr>
          <w:p w14:paraId="0FDB16CD" w14:textId="7696BAD3" w:rsidR="00B229BA" w:rsidRDefault="00926935" w:rsidP="0063246A">
            <w:r>
              <w:t>70%</w:t>
            </w:r>
          </w:p>
        </w:tc>
      </w:tr>
      <w:tr w:rsidR="00B229BA" w14:paraId="3141D80E" w14:textId="77777777" w:rsidTr="0063246A">
        <w:tc>
          <w:tcPr>
            <w:tcW w:w="5000" w:type="pct"/>
            <w:gridSpan w:val="3"/>
          </w:tcPr>
          <w:p w14:paraId="070A4D3D" w14:textId="63C99485" w:rsidR="00B229BA" w:rsidRPr="00926935" w:rsidRDefault="00926935" w:rsidP="00926935">
            <w:r w:rsidRPr="00926935">
              <w:t xml:space="preserve">We will develop and train time-series forecasting models (ARIMA/Prophet) using historical sensor </w:t>
            </w:r>
            <w:proofErr w:type="gramStart"/>
            <w:r w:rsidRPr="00926935">
              <w:t>data, and</w:t>
            </w:r>
            <w:proofErr w:type="gramEnd"/>
            <w:r w:rsidRPr="00926935">
              <w:t xml:space="preserve"> integrate them into the backend to generate predictions.</w:t>
            </w:r>
          </w:p>
        </w:tc>
      </w:tr>
      <w:tr w:rsidR="00B229BA" w14:paraId="1761A708" w14:textId="77777777" w:rsidTr="0063246A">
        <w:tc>
          <w:tcPr>
            <w:tcW w:w="5000" w:type="pct"/>
            <w:gridSpan w:val="3"/>
          </w:tcPr>
          <w:p w14:paraId="460A6215" w14:textId="76276103" w:rsidR="00B229BA" w:rsidRPr="00926935" w:rsidRDefault="00926935" w:rsidP="00926935">
            <w:r w:rsidRPr="00926935">
              <w:t>Time-series analysis, model training and evaluation, ML integration with backend services.</w:t>
            </w:r>
          </w:p>
        </w:tc>
      </w:tr>
      <w:tr w:rsidR="00B229BA" w14:paraId="567A2774" w14:textId="77777777" w:rsidTr="0063246A">
        <w:tc>
          <w:tcPr>
            <w:tcW w:w="875" w:type="pct"/>
          </w:tcPr>
          <w:p w14:paraId="1851AADC" w14:textId="77777777" w:rsidR="00B229BA" w:rsidRDefault="00B229BA" w:rsidP="0063246A">
            <w:r>
              <w:t>Deliverable #3</w:t>
            </w:r>
          </w:p>
        </w:tc>
        <w:tc>
          <w:tcPr>
            <w:tcW w:w="3165" w:type="pct"/>
          </w:tcPr>
          <w:p w14:paraId="1014824E" w14:textId="12999D51" w:rsidR="00B229BA" w:rsidRPr="00926935" w:rsidRDefault="00926935" w:rsidP="00926935">
            <w:r w:rsidRPr="00926935">
              <w:t>Advanced Dashboard Features</w:t>
            </w:r>
          </w:p>
        </w:tc>
        <w:tc>
          <w:tcPr>
            <w:tcW w:w="960" w:type="pct"/>
          </w:tcPr>
          <w:p w14:paraId="7DD7AFA4" w14:textId="6BE3065F" w:rsidR="00B229BA" w:rsidRDefault="00926935" w:rsidP="0063246A">
            <w:r>
              <w:t>85%</w:t>
            </w:r>
          </w:p>
        </w:tc>
      </w:tr>
      <w:tr w:rsidR="00B229BA" w14:paraId="221060EC" w14:textId="77777777" w:rsidTr="0063246A">
        <w:tc>
          <w:tcPr>
            <w:tcW w:w="5000" w:type="pct"/>
            <w:gridSpan w:val="3"/>
          </w:tcPr>
          <w:p w14:paraId="2748772A" w14:textId="6A43F106" w:rsidR="00B229BA" w:rsidRPr="00926935" w:rsidRDefault="00926935" w:rsidP="00926935">
            <w:r w:rsidRPr="00926935">
              <w:t>We will implement predictive analytics visualizations, anomaly detection alerts, and data export functionality in the dashboard.</w:t>
            </w:r>
          </w:p>
        </w:tc>
      </w:tr>
      <w:tr w:rsidR="00B229BA" w14:paraId="1850024E" w14:textId="77777777" w:rsidTr="0063246A">
        <w:tc>
          <w:tcPr>
            <w:tcW w:w="5000" w:type="pct"/>
            <w:gridSpan w:val="3"/>
          </w:tcPr>
          <w:p w14:paraId="69630F54" w14:textId="1A51A212" w:rsidR="00B229BA" w:rsidRPr="00392C9A" w:rsidRDefault="00392C9A" w:rsidP="00392C9A">
            <w:r w:rsidRPr="00392C9A">
              <w:t>Advanced data visualization, alert system design, user interface for analytics.</w:t>
            </w:r>
          </w:p>
        </w:tc>
      </w:tr>
    </w:tbl>
    <w:p w14:paraId="28F019CD" w14:textId="447D3BC0" w:rsidR="00B24E52" w:rsidRDefault="00B24E52"/>
    <w:p w14:paraId="30BAAAD3" w14:textId="26F193D5" w:rsidR="00B24E52" w:rsidRDefault="00B24E52" w:rsidP="00D66914">
      <w:pPr>
        <w:pStyle w:val="Heading3"/>
      </w:pPr>
      <w:r>
        <w:t>Status Report Meeting #4</w:t>
      </w:r>
      <w:r w:rsidR="000A149C">
        <w:t xml:space="preserve"> – Note Final Demo</w:t>
      </w:r>
      <w:r w:rsidR="002C67FF">
        <w:t xml:space="preserve"> 99% must be completed.</w:t>
      </w:r>
    </w:p>
    <w:tbl>
      <w:tblPr>
        <w:tblStyle w:val="ProposalTable"/>
        <w:tblW w:w="5000" w:type="pct"/>
        <w:tblLook w:val="04A0" w:firstRow="1" w:lastRow="0" w:firstColumn="1" w:lastColumn="0" w:noHBand="0" w:noVBand="1"/>
        <w:tblDescription w:val="Project deliverables"/>
      </w:tblPr>
      <w:tblGrid>
        <w:gridCol w:w="1636"/>
        <w:gridCol w:w="5919"/>
        <w:gridCol w:w="1795"/>
      </w:tblGrid>
      <w:tr w:rsidR="00B229BA" w14:paraId="11284FC1" w14:textId="77777777" w:rsidTr="0063246A">
        <w:trPr>
          <w:cnfStyle w:val="100000000000" w:firstRow="1" w:lastRow="0" w:firstColumn="0" w:lastColumn="0" w:oddVBand="0" w:evenVBand="0" w:oddHBand="0" w:evenHBand="0" w:firstRowFirstColumn="0" w:firstRowLastColumn="0" w:lastRowFirstColumn="0" w:lastRowLastColumn="0"/>
        </w:trPr>
        <w:tc>
          <w:tcPr>
            <w:tcW w:w="875" w:type="pct"/>
          </w:tcPr>
          <w:p w14:paraId="03EBA924" w14:textId="77777777" w:rsidR="00B229BA" w:rsidRDefault="00000000" w:rsidP="0063246A">
            <w:sdt>
              <w:sdtPr>
                <w:alias w:val="Deliverable:"/>
                <w:tag w:val="Deliverable:"/>
                <w:id w:val="-1478301838"/>
                <w:placeholder>
                  <w:docPart w:val="F10A4E7D51DF4DC98C00191830E90357"/>
                </w:placeholder>
                <w:temporary/>
                <w:showingPlcHdr/>
                <w15:appearance w15:val="hidden"/>
              </w:sdtPr>
              <w:sdtContent>
                <w:r w:rsidR="00B229BA">
                  <w:t>Deliverable</w:t>
                </w:r>
              </w:sdtContent>
            </w:sdt>
          </w:p>
        </w:tc>
        <w:tc>
          <w:tcPr>
            <w:tcW w:w="3165" w:type="pct"/>
          </w:tcPr>
          <w:p w14:paraId="02C48DBE" w14:textId="77777777" w:rsidR="00B229BA" w:rsidRDefault="00000000" w:rsidP="0063246A">
            <w:sdt>
              <w:sdtPr>
                <w:alias w:val="Description:"/>
                <w:tag w:val="Description:"/>
                <w:id w:val="1823462729"/>
                <w:placeholder>
                  <w:docPart w:val="8156B83DB6C94D94AE88522F1CD57B26"/>
                </w:placeholder>
                <w:temporary/>
                <w:showingPlcHdr/>
                <w15:appearance w15:val="hidden"/>
              </w:sdtPr>
              <w:sdtContent>
                <w:r w:rsidR="00B229BA">
                  <w:t>Description</w:t>
                </w:r>
              </w:sdtContent>
            </w:sdt>
          </w:p>
        </w:tc>
        <w:tc>
          <w:tcPr>
            <w:tcW w:w="960" w:type="pct"/>
          </w:tcPr>
          <w:p w14:paraId="497E6653" w14:textId="21B07EDB" w:rsidR="00B229BA" w:rsidRDefault="00BC716F" w:rsidP="0063246A">
            <w:r>
              <w:t>Percentage</w:t>
            </w:r>
          </w:p>
        </w:tc>
      </w:tr>
      <w:tr w:rsidR="00B229BA" w14:paraId="47D2FABA" w14:textId="77777777" w:rsidTr="0063246A">
        <w:tc>
          <w:tcPr>
            <w:tcW w:w="875" w:type="pct"/>
          </w:tcPr>
          <w:p w14:paraId="5288622C" w14:textId="77777777" w:rsidR="00B229BA" w:rsidRDefault="00000000" w:rsidP="0063246A">
            <w:sdt>
              <w:sdtPr>
                <w:alias w:val="Enter Deliverable Item 1:"/>
                <w:tag w:val="Enter Deliverable Item 1:"/>
                <w:id w:val="-924655139"/>
                <w:placeholder>
                  <w:docPart w:val="144228CA5D1F407EB83C58290B8633BC"/>
                </w:placeholder>
                <w:temporary/>
                <w:showingPlcHdr/>
                <w15:appearance w15:val="hidden"/>
              </w:sdtPr>
              <w:sdtContent>
                <w:r w:rsidR="00B229BA">
                  <w:t>Deliverable #1</w:t>
                </w:r>
              </w:sdtContent>
            </w:sdt>
          </w:p>
        </w:tc>
        <w:tc>
          <w:tcPr>
            <w:tcW w:w="3165" w:type="pct"/>
          </w:tcPr>
          <w:p w14:paraId="552B21A0" w14:textId="0B2A16A8" w:rsidR="00B229BA" w:rsidRPr="00392C9A" w:rsidRDefault="00392C9A" w:rsidP="00392C9A">
            <w:r w:rsidRPr="00392C9A">
              <w:t>Final System Integration &amp; Polish</w:t>
            </w:r>
          </w:p>
        </w:tc>
        <w:tc>
          <w:tcPr>
            <w:tcW w:w="960" w:type="pct"/>
          </w:tcPr>
          <w:p w14:paraId="72B5E9B0" w14:textId="2F923931" w:rsidR="00B229BA" w:rsidRDefault="00392C9A" w:rsidP="0063246A">
            <w:r>
              <w:t>95%</w:t>
            </w:r>
          </w:p>
        </w:tc>
      </w:tr>
      <w:tr w:rsidR="00B229BA" w14:paraId="2EEFAB57" w14:textId="77777777" w:rsidTr="0063246A">
        <w:tc>
          <w:tcPr>
            <w:tcW w:w="5000" w:type="pct"/>
            <w:gridSpan w:val="3"/>
          </w:tcPr>
          <w:p w14:paraId="03E979BB" w14:textId="343603A0" w:rsidR="00B229BA" w:rsidRPr="00392C9A" w:rsidRDefault="00392C9A" w:rsidP="00392C9A">
            <w:r w:rsidRPr="00392C9A">
              <w:t>We will conduct end-to-end testing, optimize performance, refine the UI/UX, and ensure all components work seamlessly together.</w:t>
            </w:r>
          </w:p>
        </w:tc>
      </w:tr>
      <w:tr w:rsidR="00B229BA" w14:paraId="27D80CCD" w14:textId="77777777" w:rsidTr="0063246A">
        <w:tc>
          <w:tcPr>
            <w:tcW w:w="5000" w:type="pct"/>
            <w:gridSpan w:val="3"/>
          </w:tcPr>
          <w:p w14:paraId="3B8CE91F" w14:textId="2F99A465" w:rsidR="00B229BA" w:rsidRPr="00392C9A" w:rsidRDefault="00392C9A" w:rsidP="00392C9A">
            <w:r w:rsidRPr="00392C9A">
              <w:t>System integration, performance optimization, user experience refinement.</w:t>
            </w:r>
          </w:p>
        </w:tc>
      </w:tr>
      <w:tr w:rsidR="00B229BA" w14:paraId="112A9A2B" w14:textId="77777777" w:rsidTr="0063246A">
        <w:tc>
          <w:tcPr>
            <w:tcW w:w="875" w:type="pct"/>
          </w:tcPr>
          <w:p w14:paraId="266FD357" w14:textId="77777777" w:rsidR="00B229BA" w:rsidRDefault="00B229BA" w:rsidP="0063246A">
            <w:r>
              <w:t>Deliverable #2</w:t>
            </w:r>
          </w:p>
        </w:tc>
        <w:tc>
          <w:tcPr>
            <w:tcW w:w="3165" w:type="pct"/>
          </w:tcPr>
          <w:p w14:paraId="2B0B734B" w14:textId="694F405B" w:rsidR="00B229BA" w:rsidRPr="00392C9A" w:rsidRDefault="00392C9A" w:rsidP="00392C9A">
            <w:r w:rsidRPr="00392C9A">
              <w:t>Comprehensive Documentation</w:t>
            </w:r>
          </w:p>
        </w:tc>
        <w:tc>
          <w:tcPr>
            <w:tcW w:w="960" w:type="pct"/>
          </w:tcPr>
          <w:p w14:paraId="7152D10B" w14:textId="4F5515B7" w:rsidR="00B229BA" w:rsidRDefault="00392C9A" w:rsidP="0063246A">
            <w:r>
              <w:t>99%</w:t>
            </w:r>
          </w:p>
        </w:tc>
      </w:tr>
      <w:tr w:rsidR="00B229BA" w14:paraId="20903EC0" w14:textId="77777777" w:rsidTr="0063246A">
        <w:tc>
          <w:tcPr>
            <w:tcW w:w="5000" w:type="pct"/>
            <w:gridSpan w:val="3"/>
          </w:tcPr>
          <w:p w14:paraId="2A69312C" w14:textId="6CA9BEE2" w:rsidR="00B229BA" w:rsidRPr="00392C9A" w:rsidRDefault="00392C9A" w:rsidP="00392C9A">
            <w:r w:rsidRPr="00392C9A">
              <w:t>We will complete all technical documentation, user guides, deployment instructions, and final project reports.</w:t>
            </w:r>
          </w:p>
        </w:tc>
      </w:tr>
      <w:tr w:rsidR="00B229BA" w14:paraId="759E3DA6" w14:textId="77777777" w:rsidTr="0063246A">
        <w:tc>
          <w:tcPr>
            <w:tcW w:w="5000" w:type="pct"/>
            <w:gridSpan w:val="3"/>
          </w:tcPr>
          <w:p w14:paraId="58C41674" w14:textId="011B6613" w:rsidR="00B229BA" w:rsidRPr="00392C9A" w:rsidRDefault="00392C9A" w:rsidP="00392C9A">
            <w:r w:rsidRPr="00392C9A">
              <w:t>Technical writing, documentation generation, project reporting.</w:t>
            </w:r>
          </w:p>
        </w:tc>
      </w:tr>
      <w:tr w:rsidR="00B229BA" w14:paraId="47C54496" w14:textId="77777777" w:rsidTr="0063246A">
        <w:tc>
          <w:tcPr>
            <w:tcW w:w="875" w:type="pct"/>
          </w:tcPr>
          <w:p w14:paraId="52AFFD85" w14:textId="77777777" w:rsidR="00B229BA" w:rsidRDefault="00B229BA" w:rsidP="0063246A">
            <w:r>
              <w:t>Deliverable #3</w:t>
            </w:r>
          </w:p>
        </w:tc>
        <w:tc>
          <w:tcPr>
            <w:tcW w:w="3165" w:type="pct"/>
          </w:tcPr>
          <w:p w14:paraId="449DA6AA" w14:textId="7F45AE31" w:rsidR="00B229BA" w:rsidRPr="00392C9A" w:rsidRDefault="00392C9A" w:rsidP="00392C9A">
            <w:r w:rsidRPr="00392C9A">
              <w:t>Live Demo &amp; Presentation Preparation</w:t>
            </w:r>
          </w:p>
        </w:tc>
        <w:tc>
          <w:tcPr>
            <w:tcW w:w="960" w:type="pct"/>
          </w:tcPr>
          <w:p w14:paraId="6F0FAF4E" w14:textId="4E7495A5" w:rsidR="00B229BA" w:rsidRDefault="00392C9A" w:rsidP="0063246A">
            <w:r>
              <w:t>100%</w:t>
            </w:r>
          </w:p>
        </w:tc>
      </w:tr>
      <w:tr w:rsidR="00B229BA" w14:paraId="70662090" w14:textId="77777777" w:rsidTr="0063246A">
        <w:tc>
          <w:tcPr>
            <w:tcW w:w="5000" w:type="pct"/>
            <w:gridSpan w:val="3"/>
          </w:tcPr>
          <w:p w14:paraId="75E51511" w14:textId="0D6DF47A" w:rsidR="00B229BA" w:rsidRPr="00392C9A" w:rsidRDefault="00392C9A" w:rsidP="00392C9A">
            <w:r w:rsidRPr="00392C9A">
              <w:t>We will prepare a live demonstration of the full system, create presentation materials, and rehearse the final presentation.</w:t>
            </w:r>
          </w:p>
        </w:tc>
      </w:tr>
      <w:tr w:rsidR="00B229BA" w14:paraId="1CE50FCF" w14:textId="77777777" w:rsidTr="0063246A">
        <w:tc>
          <w:tcPr>
            <w:tcW w:w="5000" w:type="pct"/>
            <w:gridSpan w:val="3"/>
          </w:tcPr>
          <w:p w14:paraId="18FC2A07" w14:textId="5D902167" w:rsidR="00B229BA" w:rsidRPr="00392C9A" w:rsidRDefault="00392C9A" w:rsidP="00392C9A">
            <w:r w:rsidRPr="00392C9A">
              <w:t>Presentation skills, demo preparation, public speaking.</w:t>
            </w:r>
          </w:p>
        </w:tc>
      </w:tr>
    </w:tbl>
    <w:p w14:paraId="136A0B4C" w14:textId="77777777" w:rsidR="00B24E52" w:rsidRDefault="00B24E52"/>
    <w:p w14:paraId="3E72B4BF" w14:textId="77777777" w:rsidR="00DE4A23" w:rsidRDefault="00DE4A23"/>
    <w:p w14:paraId="35A3A17E" w14:textId="0FF62708" w:rsidR="001273C1" w:rsidRDefault="00E85F5D" w:rsidP="00392C9A">
      <w:pPr>
        <w:pStyle w:val="Heading2"/>
      </w:pPr>
      <w:r>
        <w:lastRenderedPageBreak/>
        <w:t>Areas of Learning</w:t>
      </w:r>
    </w:p>
    <w:tbl>
      <w:tblPr>
        <w:tblStyle w:val="ProposalTable"/>
        <w:tblW w:w="5000" w:type="pct"/>
        <w:tblLook w:val="04A0" w:firstRow="1" w:lastRow="0" w:firstColumn="1" w:lastColumn="0" w:noHBand="0" w:noVBand="1"/>
      </w:tblPr>
      <w:tblGrid>
        <w:gridCol w:w="2784"/>
        <w:gridCol w:w="6566"/>
      </w:tblGrid>
      <w:tr w:rsidR="00E85F5D" w14:paraId="6813B8AB" w14:textId="77777777" w:rsidTr="00C2057A">
        <w:trPr>
          <w:cnfStyle w:val="100000000000" w:firstRow="1" w:lastRow="0" w:firstColumn="0" w:lastColumn="0" w:oddVBand="0" w:evenVBand="0" w:oddHBand="0" w:evenHBand="0" w:firstRowFirstColumn="0" w:firstRowLastColumn="0" w:lastRowFirstColumn="0" w:lastRowLastColumn="0"/>
        </w:trPr>
        <w:tc>
          <w:tcPr>
            <w:tcW w:w="1489" w:type="pct"/>
          </w:tcPr>
          <w:p w14:paraId="5AE64657" w14:textId="69F6CB6B" w:rsidR="00E85F5D" w:rsidRDefault="00E85F5D" w:rsidP="00C2057A">
            <w:r>
              <w:t>Area of Learning</w:t>
            </w:r>
          </w:p>
        </w:tc>
        <w:tc>
          <w:tcPr>
            <w:tcW w:w="3511" w:type="pct"/>
          </w:tcPr>
          <w:p w14:paraId="4F256154" w14:textId="77777777" w:rsidR="00E85F5D" w:rsidRDefault="00000000" w:rsidP="00C2057A">
            <w:sdt>
              <w:sdtPr>
                <w:alias w:val="Description:"/>
                <w:tag w:val="Description:"/>
                <w:id w:val="449358832"/>
                <w:placeholder>
                  <w:docPart w:val="DBE1864682354A1FA3FD3B35FE375364"/>
                </w:placeholder>
                <w:temporary/>
                <w:showingPlcHdr/>
                <w15:appearance w15:val="hidden"/>
              </w:sdtPr>
              <w:sdtContent>
                <w:r w:rsidR="00E85F5D">
                  <w:t>Description</w:t>
                </w:r>
              </w:sdtContent>
            </w:sdt>
          </w:p>
        </w:tc>
      </w:tr>
      <w:tr w:rsidR="00E85F5D" w14:paraId="560304FF" w14:textId="77777777" w:rsidTr="00C2057A">
        <w:tc>
          <w:tcPr>
            <w:tcW w:w="1489" w:type="pct"/>
          </w:tcPr>
          <w:p w14:paraId="57A05A33" w14:textId="7CCD007C" w:rsidR="00E85F5D" w:rsidRDefault="00E85F5D" w:rsidP="00C2057A">
            <w:r>
              <w:t>Area of Learning #1</w:t>
            </w:r>
          </w:p>
        </w:tc>
        <w:tc>
          <w:tcPr>
            <w:tcW w:w="3511" w:type="pct"/>
          </w:tcPr>
          <w:p w14:paraId="3DB14DD0" w14:textId="28BC0D6D" w:rsidR="00E85F5D" w:rsidRPr="00392C9A" w:rsidRDefault="00392C9A" w:rsidP="00392C9A">
            <w:r w:rsidRPr="00392C9A">
              <w:rPr>
                <w:rStyle w:val="Strong"/>
              </w:rPr>
              <w:t>IoT Development &amp; Embedded Systems</w:t>
            </w:r>
            <w:r w:rsidRPr="00392C9A">
              <w:br/>
              <w:t>1.</w:t>
            </w:r>
            <w:r w:rsidRPr="00392C9A">
              <w:rPr>
                <w:rStyle w:val="apple-converted-space"/>
              </w:rPr>
              <w:t> </w:t>
            </w:r>
            <w:proofErr w:type="spellStart"/>
            <w:r w:rsidRPr="00392C9A">
              <w:rPr>
                <w:rStyle w:val="Emphasis"/>
                <w:i w:val="0"/>
                <w:iCs w:val="0"/>
              </w:rPr>
              <w:t>MicroPython</w:t>
            </w:r>
            <w:proofErr w:type="spellEnd"/>
            <w:r w:rsidRPr="00392C9A">
              <w:rPr>
                <w:rStyle w:val="Emphasis"/>
                <w:i w:val="0"/>
                <w:iCs w:val="0"/>
              </w:rPr>
              <w:t xml:space="preserve"> Programming for Raspberry Pi Pico W</w:t>
            </w:r>
            <w:r w:rsidRPr="00392C9A">
              <w:rPr>
                <w:rStyle w:val="apple-converted-space"/>
              </w:rPr>
              <w:t> </w:t>
            </w:r>
            <w:r w:rsidRPr="00392C9A">
              <w:t xml:space="preserve">– Official </w:t>
            </w:r>
            <w:proofErr w:type="spellStart"/>
            <w:r w:rsidRPr="00392C9A">
              <w:t>MicroPython</w:t>
            </w:r>
            <w:proofErr w:type="spellEnd"/>
            <w:r w:rsidRPr="00392C9A">
              <w:t xml:space="preserve"> documentation and tutorials.</w:t>
            </w:r>
            <w:r w:rsidRPr="00392C9A">
              <w:br/>
              <w:t>2.</w:t>
            </w:r>
            <w:r w:rsidRPr="00392C9A">
              <w:rPr>
                <w:rStyle w:val="apple-converted-space"/>
              </w:rPr>
              <w:t> </w:t>
            </w:r>
            <w:r w:rsidRPr="00392C9A">
              <w:rPr>
                <w:rStyle w:val="Emphasis"/>
                <w:i w:val="0"/>
                <w:iCs w:val="0"/>
              </w:rPr>
              <w:t>Sensor Interfacing &amp; Calibration</w:t>
            </w:r>
            <w:r w:rsidRPr="00392C9A">
              <w:rPr>
                <w:rStyle w:val="apple-converted-space"/>
              </w:rPr>
              <w:t> </w:t>
            </w:r>
            <w:r w:rsidRPr="00392C9A">
              <w:t>– Datasheets for DHT22, MQ-135, KY-038; calibration procedures from Adafruit/</w:t>
            </w:r>
            <w:proofErr w:type="spellStart"/>
            <w:r w:rsidRPr="00392C9A">
              <w:t>SparkFun</w:t>
            </w:r>
            <w:proofErr w:type="spellEnd"/>
            <w:r w:rsidRPr="00392C9A">
              <w:t>.</w:t>
            </w:r>
            <w:r w:rsidRPr="00392C9A">
              <w:br/>
              <w:t>3.</w:t>
            </w:r>
            <w:r w:rsidRPr="00392C9A">
              <w:rPr>
                <w:rStyle w:val="apple-converted-space"/>
              </w:rPr>
              <w:t> </w:t>
            </w:r>
            <w:r w:rsidRPr="00392C9A">
              <w:rPr>
                <w:rStyle w:val="Emphasis"/>
                <w:i w:val="0"/>
                <w:iCs w:val="0"/>
              </w:rPr>
              <w:t>MQTT Protocol Implementation</w:t>
            </w:r>
            <w:r w:rsidRPr="00392C9A">
              <w:rPr>
                <w:rStyle w:val="apple-converted-space"/>
              </w:rPr>
              <w:t> </w:t>
            </w:r>
            <w:r w:rsidRPr="00392C9A">
              <w:t xml:space="preserve">– </w:t>
            </w:r>
            <w:proofErr w:type="spellStart"/>
            <w:r w:rsidRPr="00392C9A">
              <w:t>HiveMQ</w:t>
            </w:r>
            <w:proofErr w:type="spellEnd"/>
            <w:r w:rsidRPr="00392C9A">
              <w:t xml:space="preserve"> MQTT Essentials guide, Eclipse </w:t>
            </w:r>
            <w:proofErr w:type="spellStart"/>
            <w:r w:rsidRPr="00392C9A">
              <w:t>Mosquitto</w:t>
            </w:r>
            <w:proofErr w:type="spellEnd"/>
            <w:r w:rsidRPr="00392C9A">
              <w:t xml:space="preserve"> documentation.</w:t>
            </w:r>
            <w:r w:rsidRPr="00392C9A">
              <w:br/>
              <w:t>4.</w:t>
            </w:r>
            <w:r w:rsidRPr="00392C9A">
              <w:rPr>
                <w:rStyle w:val="apple-converted-space"/>
              </w:rPr>
              <w:t> </w:t>
            </w:r>
            <w:r w:rsidRPr="00392C9A">
              <w:rPr>
                <w:rStyle w:val="Emphasis"/>
                <w:i w:val="0"/>
                <w:iCs w:val="0"/>
              </w:rPr>
              <w:t>Low-Power Design &amp; Deployment</w:t>
            </w:r>
            <w:r w:rsidRPr="00392C9A">
              <w:rPr>
                <w:rStyle w:val="apple-converted-space"/>
              </w:rPr>
              <w:t> </w:t>
            </w:r>
            <w:r w:rsidRPr="00392C9A">
              <w:t>– Research papers on IoT power management, manufacturer application notes.</w:t>
            </w:r>
          </w:p>
        </w:tc>
      </w:tr>
      <w:tr w:rsidR="00E85F5D" w14:paraId="001D3D76" w14:textId="77777777" w:rsidTr="00E85F5D">
        <w:tc>
          <w:tcPr>
            <w:tcW w:w="5000" w:type="pct"/>
            <w:gridSpan w:val="2"/>
          </w:tcPr>
          <w:p w14:paraId="4E0DBD1F" w14:textId="374C614A" w:rsidR="00E85F5D" w:rsidRPr="00392C9A" w:rsidRDefault="00392C9A" w:rsidP="00392C9A">
            <w:r w:rsidRPr="00392C9A">
              <w:t xml:space="preserve">This area involves learning to program microcontrollers in </w:t>
            </w:r>
            <w:proofErr w:type="spellStart"/>
            <w:r w:rsidRPr="00392C9A">
              <w:t>MicroPython</w:t>
            </w:r>
            <w:proofErr w:type="spellEnd"/>
            <w:r w:rsidRPr="00392C9A">
              <w:t>, interface with environmental sensors, implement the MQTT protocol for data transmission, and design for low-power operation in campus deployments.</w:t>
            </w:r>
          </w:p>
        </w:tc>
      </w:tr>
      <w:tr w:rsidR="00E85F5D" w14:paraId="0F76AC49" w14:textId="77777777" w:rsidTr="00C2057A">
        <w:tc>
          <w:tcPr>
            <w:tcW w:w="1489" w:type="pct"/>
          </w:tcPr>
          <w:p w14:paraId="7CCB7A42" w14:textId="0F9B3746" w:rsidR="00E85F5D" w:rsidRDefault="00E85F5D" w:rsidP="00E85F5D">
            <w:r>
              <w:t>Area of Learning #</w:t>
            </w:r>
            <w:r w:rsidR="005F778C">
              <w:t>2</w:t>
            </w:r>
          </w:p>
        </w:tc>
        <w:tc>
          <w:tcPr>
            <w:tcW w:w="3511" w:type="pct"/>
          </w:tcPr>
          <w:p w14:paraId="251E1E21" w14:textId="096CD36D" w:rsidR="00E85F5D" w:rsidRPr="00392C9A" w:rsidRDefault="00392C9A" w:rsidP="00392C9A">
            <w:r w:rsidRPr="00392C9A">
              <w:rPr>
                <w:rStyle w:val="Strong"/>
              </w:rPr>
              <w:t>Real-Time Data Engineering &amp; Time-Series Databases</w:t>
            </w:r>
            <w:r w:rsidRPr="00392C9A">
              <w:br/>
              <w:t>1.</w:t>
            </w:r>
            <w:r w:rsidRPr="00392C9A">
              <w:rPr>
                <w:rStyle w:val="apple-converted-space"/>
              </w:rPr>
              <w:t> </w:t>
            </w:r>
            <w:proofErr w:type="spellStart"/>
            <w:r w:rsidRPr="00392C9A">
              <w:rPr>
                <w:rStyle w:val="Emphasis"/>
                <w:i w:val="0"/>
                <w:iCs w:val="0"/>
              </w:rPr>
              <w:t>InfluxDB</w:t>
            </w:r>
            <w:proofErr w:type="spellEnd"/>
            <w:r w:rsidRPr="00392C9A">
              <w:rPr>
                <w:rStyle w:val="Emphasis"/>
                <w:i w:val="0"/>
                <w:iCs w:val="0"/>
              </w:rPr>
              <w:t xml:space="preserve"> Data Modeling &amp; Querying</w:t>
            </w:r>
            <w:r w:rsidRPr="00392C9A">
              <w:rPr>
                <w:rStyle w:val="apple-converted-space"/>
              </w:rPr>
              <w:t> </w:t>
            </w:r>
            <w:r w:rsidRPr="00392C9A">
              <w:t xml:space="preserve">– Official </w:t>
            </w:r>
            <w:proofErr w:type="spellStart"/>
            <w:r w:rsidRPr="00392C9A">
              <w:t>InfluxDB</w:t>
            </w:r>
            <w:proofErr w:type="spellEnd"/>
            <w:r w:rsidRPr="00392C9A">
              <w:t xml:space="preserve"> documentation, time-series data modeling best practices.</w:t>
            </w:r>
            <w:r w:rsidRPr="00392C9A">
              <w:br/>
              <w:t>2.</w:t>
            </w:r>
            <w:r w:rsidRPr="00392C9A">
              <w:rPr>
                <w:rStyle w:val="apple-converted-space"/>
              </w:rPr>
              <w:t> </w:t>
            </w:r>
            <w:r w:rsidRPr="00392C9A">
              <w:rPr>
                <w:rStyle w:val="Emphasis"/>
                <w:i w:val="0"/>
                <w:iCs w:val="0"/>
              </w:rPr>
              <w:t>Real-Time Data Pipelines with Node.js &amp; MQTT</w:t>
            </w:r>
            <w:r w:rsidRPr="00392C9A">
              <w:t>– Node.js MQTT client library documentation, stream processing patterns.</w:t>
            </w:r>
            <w:r w:rsidRPr="00392C9A">
              <w:br/>
              <w:t>3.</w:t>
            </w:r>
            <w:r w:rsidRPr="00392C9A">
              <w:rPr>
                <w:rStyle w:val="apple-converted-space"/>
              </w:rPr>
              <w:t> </w:t>
            </w:r>
            <w:r w:rsidRPr="00392C9A">
              <w:rPr>
                <w:rStyle w:val="Emphasis"/>
                <w:i w:val="0"/>
                <w:iCs w:val="0"/>
              </w:rPr>
              <w:t>WebSocket Integration for Live Dashboards</w:t>
            </w:r>
            <w:r w:rsidRPr="00392C9A">
              <w:rPr>
                <w:rStyle w:val="apple-converted-space"/>
              </w:rPr>
              <w:t> </w:t>
            </w:r>
            <w:r w:rsidRPr="00392C9A">
              <w:t>–</w:t>
            </w:r>
            <w:r w:rsidRPr="00392C9A">
              <w:rPr>
                <w:rStyle w:val="apple-converted-space"/>
              </w:rPr>
              <w:t> </w:t>
            </w:r>
            <w:hyperlink r:id="rId15" w:tgtFrame="_blank" w:history="1">
              <w:r w:rsidRPr="00392C9A">
                <w:rPr>
                  <w:rStyle w:val="Hyperlink"/>
                  <w:color w:val="404040" w:themeColor="text1" w:themeTint="BF"/>
                  <w:u w:val="none"/>
                </w:rPr>
                <w:t>Socket.io</w:t>
              </w:r>
            </w:hyperlink>
            <w:r w:rsidRPr="00392C9A">
              <w:rPr>
                <w:rStyle w:val="apple-converted-space"/>
              </w:rPr>
              <w:t> </w:t>
            </w:r>
            <w:r w:rsidRPr="00392C9A">
              <w:t>documentation, real-time web application tutorials.</w:t>
            </w:r>
            <w:r w:rsidRPr="00392C9A">
              <w:br/>
              <w:t>4.</w:t>
            </w:r>
            <w:r w:rsidRPr="00392C9A">
              <w:rPr>
                <w:rStyle w:val="apple-converted-space"/>
              </w:rPr>
              <w:t> </w:t>
            </w:r>
            <w:r w:rsidRPr="00392C9A">
              <w:rPr>
                <w:rStyle w:val="Emphasis"/>
                <w:i w:val="0"/>
                <w:iCs w:val="0"/>
              </w:rPr>
              <w:t>Data Visualization with D3.js</w:t>
            </w:r>
            <w:r w:rsidRPr="00392C9A">
              <w:rPr>
                <w:rStyle w:val="apple-converted-space"/>
              </w:rPr>
              <w:t> </w:t>
            </w:r>
            <w:r w:rsidRPr="00392C9A">
              <w:t>– D3.js official tutorials, books on interactive data visualization.</w:t>
            </w:r>
          </w:p>
        </w:tc>
      </w:tr>
      <w:tr w:rsidR="005F778C" w14:paraId="57B827E5" w14:textId="77777777" w:rsidTr="005F778C">
        <w:tc>
          <w:tcPr>
            <w:tcW w:w="5000" w:type="pct"/>
            <w:gridSpan w:val="2"/>
          </w:tcPr>
          <w:p w14:paraId="775A2130" w14:textId="5FFB1F04" w:rsidR="005F778C" w:rsidRPr="00392C9A" w:rsidRDefault="00392C9A" w:rsidP="00392C9A">
            <w:r w:rsidRPr="00392C9A">
              <w:t>This area covers designing and implementing a real-time data pipeline, storing and querying time-series data efficiently, and creating dynamic, live-updating visualizations for the dashboard.</w:t>
            </w:r>
          </w:p>
        </w:tc>
      </w:tr>
      <w:tr w:rsidR="00E85F5D" w14:paraId="3F47C47E" w14:textId="77777777" w:rsidTr="00C2057A">
        <w:tc>
          <w:tcPr>
            <w:tcW w:w="1489" w:type="pct"/>
          </w:tcPr>
          <w:p w14:paraId="57D47C72" w14:textId="47B917FC" w:rsidR="00E85F5D" w:rsidRDefault="00E85F5D" w:rsidP="00E85F5D">
            <w:r>
              <w:t>Area of Learning #</w:t>
            </w:r>
            <w:r w:rsidR="005F778C">
              <w:t>3</w:t>
            </w:r>
          </w:p>
        </w:tc>
        <w:tc>
          <w:tcPr>
            <w:tcW w:w="3511" w:type="pct"/>
          </w:tcPr>
          <w:p w14:paraId="0DB6F7A9" w14:textId="3EAD949C" w:rsidR="00E85F5D" w:rsidRPr="00392C9A" w:rsidRDefault="00392C9A" w:rsidP="00392C9A">
            <w:r w:rsidRPr="00392C9A">
              <w:rPr>
                <w:rStyle w:val="Strong"/>
              </w:rPr>
              <w:t>Predictive Analytics &amp; Machine Learning for Time-Series</w:t>
            </w:r>
            <w:r w:rsidRPr="00392C9A">
              <w:br/>
              <w:t>1.</w:t>
            </w:r>
            <w:r w:rsidRPr="00392C9A">
              <w:rPr>
                <w:rStyle w:val="apple-converted-space"/>
              </w:rPr>
              <w:t> </w:t>
            </w:r>
            <w:r w:rsidRPr="00392C9A">
              <w:rPr>
                <w:rStyle w:val="Emphasis"/>
                <w:i w:val="0"/>
                <w:iCs w:val="0"/>
              </w:rPr>
              <w:t>Time-Series Forecasting Techniques</w:t>
            </w:r>
            <w:r w:rsidRPr="00392C9A">
              <w:rPr>
                <w:rStyle w:val="apple-converted-space"/>
              </w:rPr>
              <w:t> </w:t>
            </w:r>
            <w:r w:rsidRPr="00392C9A">
              <w:t>– Online courses (Coursera: "Sequences, Time Series and Prediction"), scikit-learn documentation.</w:t>
            </w:r>
            <w:r w:rsidRPr="00392C9A">
              <w:br/>
              <w:t>2.</w:t>
            </w:r>
            <w:r w:rsidRPr="00392C9A">
              <w:rPr>
                <w:rStyle w:val="apple-converted-space"/>
              </w:rPr>
              <w:t> </w:t>
            </w:r>
            <w:r w:rsidRPr="00392C9A">
              <w:rPr>
                <w:rStyle w:val="Emphasis"/>
                <w:i w:val="0"/>
                <w:iCs w:val="0"/>
              </w:rPr>
              <w:t>Feature Engineering for Environmental Data</w:t>
            </w:r>
            <w:r w:rsidRPr="00392C9A">
              <w:rPr>
                <w:rStyle w:val="apple-converted-space"/>
              </w:rPr>
              <w:t> </w:t>
            </w:r>
            <w:r w:rsidRPr="00392C9A">
              <w:t>– Research papers on environmental sensing features, domain-specific feature extraction methods.</w:t>
            </w:r>
            <w:r w:rsidRPr="00392C9A">
              <w:br/>
              <w:t>3.</w:t>
            </w:r>
            <w:r w:rsidRPr="00392C9A">
              <w:rPr>
                <w:rStyle w:val="apple-converted-space"/>
              </w:rPr>
              <w:t> </w:t>
            </w:r>
            <w:r w:rsidRPr="00392C9A">
              <w:rPr>
                <w:rStyle w:val="Emphasis"/>
                <w:i w:val="0"/>
                <w:iCs w:val="0"/>
              </w:rPr>
              <w:t>Model Evaluation &amp; Hyperparameter Tuning</w:t>
            </w:r>
            <w:r w:rsidRPr="00392C9A">
              <w:rPr>
                <w:rStyle w:val="apple-converted-space"/>
              </w:rPr>
              <w:t> </w:t>
            </w:r>
            <w:r w:rsidRPr="00392C9A">
              <w:t>– Machine learning model evaluation metrics, grid search/random search techniques.</w:t>
            </w:r>
            <w:r w:rsidRPr="00392C9A">
              <w:br/>
              <w:t>4.</w:t>
            </w:r>
            <w:r w:rsidRPr="00392C9A">
              <w:rPr>
                <w:rStyle w:val="apple-converted-space"/>
              </w:rPr>
              <w:t> </w:t>
            </w:r>
            <w:r w:rsidRPr="00392C9A">
              <w:rPr>
                <w:rStyle w:val="Emphasis"/>
                <w:i w:val="0"/>
                <w:iCs w:val="0"/>
              </w:rPr>
              <w:t>ML Model Deployment &amp; Integration</w:t>
            </w:r>
            <w:r w:rsidRPr="00392C9A">
              <w:rPr>
                <w:rStyle w:val="apple-converted-space"/>
              </w:rPr>
              <w:t> </w:t>
            </w:r>
            <w:r w:rsidRPr="00392C9A">
              <w:t xml:space="preserve">– Guides on deploying ML models with </w:t>
            </w:r>
            <w:proofErr w:type="spellStart"/>
            <w:r w:rsidRPr="00392C9A">
              <w:t>FastAPI</w:t>
            </w:r>
            <w:proofErr w:type="spellEnd"/>
            <w:r w:rsidRPr="00392C9A">
              <w:t>, model serving best practices.</w:t>
            </w:r>
          </w:p>
        </w:tc>
      </w:tr>
      <w:tr w:rsidR="005F778C" w14:paraId="6FB75A2D" w14:textId="77777777" w:rsidTr="005F778C">
        <w:tc>
          <w:tcPr>
            <w:tcW w:w="5000" w:type="pct"/>
            <w:gridSpan w:val="2"/>
          </w:tcPr>
          <w:p w14:paraId="2447C0AC" w14:textId="4EF12994" w:rsidR="005F778C" w:rsidRPr="00392C9A" w:rsidRDefault="00392C9A" w:rsidP="00392C9A">
            <w:r w:rsidRPr="00392C9A">
              <w:t>This area involves learning time-series forecasting methods, preparing and engineering features from sensor data, training and evaluating ML models, and integrating these models into a production web application.</w:t>
            </w:r>
          </w:p>
        </w:tc>
      </w:tr>
    </w:tbl>
    <w:p w14:paraId="7CC63F79" w14:textId="77777777" w:rsidR="00E85F5D" w:rsidRDefault="00E85F5D"/>
    <w:p w14:paraId="4A7DEB9B" w14:textId="77777777" w:rsidR="001273C1" w:rsidRDefault="00000000">
      <w:pPr>
        <w:pStyle w:val="Heading2"/>
      </w:pPr>
      <w:sdt>
        <w:sdtPr>
          <w:alias w:val="Timeline for Execution:"/>
          <w:tag w:val="Timeline for Execution:"/>
          <w:id w:val="-1282346054"/>
          <w:placeholder>
            <w:docPart w:val="EE94A7A5CCE34A008E3B7C777C4A39B6"/>
          </w:placeholder>
          <w:temporary/>
          <w:showingPlcHdr/>
          <w15:appearance w15:val="hidden"/>
        </w:sdtPr>
        <w:sdtContent>
          <w:r w:rsidR="00FC68B0">
            <w:t>Timeline for Execution</w:t>
          </w:r>
        </w:sdtContent>
      </w:sdt>
    </w:p>
    <w:p w14:paraId="76D2D8AA" w14:textId="66D8EEBD" w:rsidR="00392C9A" w:rsidRPr="00392C9A" w:rsidRDefault="00392C9A" w:rsidP="00392C9A">
      <w:r>
        <w:rPr>
          <w:noProof/>
        </w:rPr>
        <w:drawing>
          <wp:inline distT="0" distB="0" distL="0" distR="0" wp14:anchorId="2B4BB6A8" wp14:editId="364E041A">
            <wp:extent cx="5943600" cy="3705308"/>
            <wp:effectExtent l="0" t="0" r="0" b="3175"/>
            <wp:docPr id="336192818" name="Picture 23" descr="A graph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92818" name="Picture 23" descr="A graph on a gri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5477" cy="3731415"/>
                    </a:xfrm>
                    <a:prstGeom prst="rect">
                      <a:avLst/>
                    </a:prstGeom>
                  </pic:spPr>
                </pic:pic>
              </a:graphicData>
            </a:graphic>
          </wp:inline>
        </w:drawing>
      </w:r>
    </w:p>
    <w:p w14:paraId="1CA66608" w14:textId="5251F861" w:rsidR="001273C1" w:rsidRDefault="00000000" w:rsidP="00FB580F">
      <w:pPr>
        <w:pStyle w:val="Heading1"/>
      </w:pPr>
      <w:sdt>
        <w:sdtPr>
          <w:alias w:val="Expected Results:"/>
          <w:tag w:val="Expected Results:"/>
          <w:id w:val="1434475270"/>
          <w:placeholder>
            <w:docPart w:val="7FB450CD755B4E65BD98F1CFE1C70A52"/>
          </w:placeholder>
          <w:temporary/>
          <w:showingPlcHdr/>
          <w15:appearance w15:val="hidden"/>
        </w:sdtPr>
        <w:sdtContent>
          <w:r w:rsidR="000322BF">
            <w:t>Expected Results</w:t>
          </w:r>
        </w:sdtContent>
      </w:sdt>
    </w:p>
    <w:p w14:paraId="3533A867" w14:textId="50711FB6" w:rsidR="00FB580F" w:rsidRPr="00055E0D" w:rsidRDefault="00055E0D" w:rsidP="00055E0D">
      <w:r w:rsidRPr="00055E0D">
        <w:t>We expect that EnviraLog will provide a complete, operating environmental monitoring system that is installed on site and will give users a real-time view of important environmental measures, as well as predictive information about them. Our goal is to develop a platform that will integrate IoT (Internet of Things) devices, real-time data streaming, a time-series database, machine learning (ML) models, and an interactive user interface into one integrated platform. Users will be able to track current conditions, historical trends, alerts for anomalies, and forecasts on temperature and air quality. To ensure robustness of operation, it should operate continuously with no interruptions and to provide scalability by supporting multiple sensor nodes. There will also be extensive documentation created for the project, including installation guides, API documentation, and user guides to facilitate maintenance and the opportunity for future additions.</w:t>
      </w:r>
    </w:p>
    <w:p w14:paraId="75F48F15" w14:textId="77777777" w:rsidR="001273C1" w:rsidRDefault="00000000">
      <w:pPr>
        <w:pStyle w:val="Heading2"/>
      </w:pPr>
      <w:sdt>
        <w:sdtPr>
          <w:alias w:val="Financial Benefits:"/>
          <w:tag w:val="Financial Benefits:"/>
          <w:id w:val="1990748065"/>
          <w:placeholder>
            <w:docPart w:val="A8B10549CF9E4668A4CBF5A53AAD6BD2"/>
          </w:placeholder>
          <w:temporary/>
          <w:showingPlcHdr/>
          <w15:appearance w15:val="hidden"/>
        </w:sdtPr>
        <w:sdtContent>
          <w:r w:rsidR="000322BF">
            <w:t>Financial Benefits</w:t>
          </w:r>
        </w:sdtContent>
      </w:sdt>
    </w:p>
    <w:p w14:paraId="42221802" w14:textId="258A1383" w:rsidR="001273C1" w:rsidRDefault="00000000">
      <w:pPr>
        <w:pStyle w:val="ListBullet"/>
      </w:pPr>
      <w:sdt>
        <w:sdtPr>
          <w:alias w:val="Result #1:"/>
          <w:tag w:val="Result #1:"/>
          <w:id w:val="344830480"/>
          <w:placeholder>
            <w:docPart w:val="1DEA7B8D6DBA43E2B0428D934940BDB6"/>
          </w:placeholder>
          <w:temporary/>
          <w:showingPlcHdr/>
          <w15:appearance w15:val="hidden"/>
        </w:sdtPr>
        <w:sdtContent>
          <w:r w:rsidR="000322BF">
            <w:t>Result #1:</w:t>
          </w:r>
        </w:sdtContent>
      </w:sdt>
      <w:r w:rsidR="00C16778">
        <w:t xml:space="preserve"> </w:t>
      </w:r>
      <w:r w:rsidR="00FB580F" w:rsidRPr="00FB580F">
        <w:t>Potential reduction in energy costs through data-driven HVAC optimization and proactive maintenance.</w:t>
      </w:r>
    </w:p>
    <w:p w14:paraId="30FFD679" w14:textId="4628F8C7" w:rsidR="001273C1" w:rsidRPr="00FB580F" w:rsidRDefault="00000000">
      <w:pPr>
        <w:pStyle w:val="ListBullet"/>
      </w:pPr>
      <w:sdt>
        <w:sdtPr>
          <w:alias w:val="Result #2:"/>
          <w:tag w:val="Result #2:"/>
          <w:id w:val="-1991084459"/>
          <w:placeholder>
            <w:docPart w:val="8C227F7FD0B649EFAF907DAFB683705B"/>
          </w:placeholder>
          <w:temporary/>
          <w:showingPlcHdr/>
          <w15:appearance w15:val="hidden"/>
        </w:sdtPr>
        <w:sdtContent>
          <w:r w:rsidR="000322BF">
            <w:t>Result #2:</w:t>
          </w:r>
        </w:sdtContent>
      </w:sdt>
      <w:r w:rsidR="00C16778">
        <w:t xml:space="preserve"> </w:t>
      </w:r>
      <w:r w:rsidR="00FB580F" w:rsidRPr="00FB580F">
        <w:t>Cost avoidance by identifying environmental issues (e.g., mold risk from humidity) before they require expensive remediation.</w:t>
      </w:r>
    </w:p>
    <w:p w14:paraId="61D3C050" w14:textId="4D335AC8" w:rsidR="001273C1" w:rsidRDefault="00000000">
      <w:pPr>
        <w:pStyle w:val="ListBullet"/>
      </w:pPr>
      <w:sdt>
        <w:sdtPr>
          <w:alias w:val="Result #3:"/>
          <w:tag w:val="Result #3:"/>
          <w:id w:val="-1084066255"/>
          <w:placeholder>
            <w:docPart w:val="BD6BDC7228504C4D9776DA6BC22427C9"/>
          </w:placeholder>
          <w:temporary/>
          <w:showingPlcHdr/>
          <w15:appearance w15:val="hidden"/>
        </w:sdtPr>
        <w:sdtContent>
          <w:r w:rsidR="006C5ECB">
            <w:t>Result #3:</w:t>
          </w:r>
        </w:sdtContent>
      </w:sdt>
      <w:r w:rsidR="00C16778">
        <w:t xml:space="preserve"> </w:t>
      </w:r>
      <w:r w:rsidR="00FB580F" w:rsidRPr="00FB580F">
        <w:t>Provision of a research infrastructure without the need for expensive commercial monitoring systems.</w:t>
      </w:r>
    </w:p>
    <w:p w14:paraId="1385AD88" w14:textId="77777777" w:rsidR="001273C1" w:rsidRDefault="00000000">
      <w:pPr>
        <w:pStyle w:val="Heading2"/>
      </w:pPr>
      <w:sdt>
        <w:sdtPr>
          <w:alias w:val="Technical Benefits:"/>
          <w:tag w:val="Technical Benefits:"/>
          <w:id w:val="-1731921651"/>
          <w:placeholder>
            <w:docPart w:val="7BB9E7D6405D4FFFADAA9E00E3FA753B"/>
          </w:placeholder>
          <w:temporary/>
          <w:showingPlcHdr/>
          <w15:appearance w15:val="hidden"/>
        </w:sdtPr>
        <w:sdtContent>
          <w:r w:rsidR="006C5ECB">
            <w:t>Technical Benefits</w:t>
          </w:r>
        </w:sdtContent>
      </w:sdt>
    </w:p>
    <w:p w14:paraId="7FB71313" w14:textId="7EEC442C" w:rsidR="00FB580F" w:rsidRPr="00FB580F" w:rsidRDefault="00000000" w:rsidP="00FB580F">
      <w:pPr>
        <w:pStyle w:val="ListBullet"/>
      </w:pPr>
      <w:sdt>
        <w:sdtPr>
          <w:alias w:val="Result #1:"/>
          <w:tag w:val="Result #1:"/>
          <w:id w:val="985898456"/>
          <w:placeholder>
            <w:docPart w:val="02E700ABA3DC5843B4B6C5B5EE09A75A"/>
          </w:placeholder>
          <w:temporary/>
          <w:showingPlcHdr/>
          <w15:appearance w15:val="hidden"/>
        </w:sdtPr>
        <w:sdtContent>
          <w:r w:rsidR="00FB580F">
            <w:t>Result #1:</w:t>
          </w:r>
        </w:sdtContent>
      </w:sdt>
      <w:r w:rsidR="00FB580F">
        <w:t xml:space="preserve"> </w:t>
      </w:r>
      <w:r w:rsidR="00FB580F" w:rsidRPr="00FB580F">
        <w:t>Demonstration of a modern, full-stack technology stack integrating IoT, real-time data, and machine learning.</w:t>
      </w:r>
    </w:p>
    <w:p w14:paraId="2D63BFCE" w14:textId="77777777" w:rsidR="00FB580F" w:rsidRPr="00FB580F" w:rsidRDefault="00000000" w:rsidP="00FB580F">
      <w:pPr>
        <w:pStyle w:val="ListBullet"/>
      </w:pPr>
      <w:sdt>
        <w:sdtPr>
          <w:alias w:val="Result #2:"/>
          <w:tag w:val="Result #2:"/>
          <w:id w:val="-837698824"/>
          <w:placeholder>
            <w:docPart w:val="1F4448E07D0C15409B6E6DDD13B6DBE4"/>
          </w:placeholder>
          <w:temporary/>
          <w:showingPlcHdr/>
          <w15:appearance w15:val="hidden"/>
        </w:sdtPr>
        <w:sdtContent>
          <w:r w:rsidR="00FB580F">
            <w:t>Result #2:</w:t>
          </w:r>
        </w:sdtContent>
      </w:sdt>
      <w:r w:rsidR="00FB580F">
        <w:t xml:space="preserve"> </w:t>
      </w:r>
      <w:r w:rsidR="00FB580F" w:rsidRPr="00FB580F">
        <w:t>Creation of a scalable, modular architecture that can be extended with additional sensors or analytics.</w:t>
      </w:r>
    </w:p>
    <w:p w14:paraId="66C21E12" w14:textId="77777777" w:rsidR="00FB580F" w:rsidRDefault="00000000" w:rsidP="00FB580F">
      <w:pPr>
        <w:pStyle w:val="ListBullet"/>
      </w:pPr>
      <w:sdt>
        <w:sdtPr>
          <w:alias w:val="Result #3:"/>
          <w:tag w:val="Result #3:"/>
          <w:id w:val="529766469"/>
          <w:placeholder>
            <w:docPart w:val="2182CA9BD05BE74CA216D27119808043"/>
          </w:placeholder>
          <w:temporary/>
          <w:showingPlcHdr/>
          <w15:appearance w15:val="hidden"/>
        </w:sdtPr>
        <w:sdtContent>
          <w:r w:rsidR="00FB580F">
            <w:t>Result #3:</w:t>
          </w:r>
        </w:sdtContent>
      </w:sdt>
      <w:r w:rsidR="00FB580F">
        <w:t xml:space="preserve"> </w:t>
      </w:r>
      <w:r w:rsidR="00FB580F" w:rsidRPr="00FB580F">
        <w:t>Development of a reusable platform that can be adapted for other monitoring applications beyond environmental data.</w:t>
      </w:r>
    </w:p>
    <w:p w14:paraId="1A3983E0" w14:textId="77777777" w:rsidR="001273C1" w:rsidRDefault="00000000">
      <w:pPr>
        <w:pStyle w:val="Heading2"/>
      </w:pPr>
      <w:sdt>
        <w:sdtPr>
          <w:alias w:val="Other Benefits:"/>
          <w:tag w:val="Other Benefits:"/>
          <w:id w:val="-1006202281"/>
          <w:placeholder>
            <w:docPart w:val="4A4A69A2CD3E44058677DA2BC7FD8C6C"/>
          </w:placeholder>
          <w:temporary/>
          <w:showingPlcHdr/>
          <w15:appearance w15:val="hidden"/>
        </w:sdtPr>
        <w:sdtContent>
          <w:r w:rsidR="006C5ECB">
            <w:t>Other Benefits</w:t>
          </w:r>
        </w:sdtContent>
      </w:sdt>
    </w:p>
    <w:p w14:paraId="1796CE79" w14:textId="77777777" w:rsidR="00055E0D" w:rsidRPr="00055E0D" w:rsidRDefault="00055E0D" w:rsidP="00055E0D">
      <w:r w:rsidRPr="00055E0D">
        <w:t xml:space="preserve">In addition to focusing on financial and technical results, EnviraLog will help support efforts on campuses that promote sustainability by providing solid data to evaluate overall progress. In addition, the data collected by EnviraLog will be used as a teaching tool for all students, as each discipline will have access to real-world data for their projects and research. The EnviraLog system is also expected to help increase occupant comfort/well-being through improved monitoring of indoor air quality. Finally, the presence of the </w:t>
      </w:r>
      <w:proofErr w:type="spellStart"/>
      <w:r w:rsidRPr="00055E0D">
        <w:t>EviraLog</w:t>
      </w:r>
      <w:proofErr w:type="spellEnd"/>
      <w:r w:rsidRPr="00055E0D">
        <w:t xml:space="preserve"> system and its use of technology to improve operational efficiency and innovation will further enhance the profile of McNeese as an academic institution and may attract prospective students/faculty who are interested in "smart campus" technologies.</w:t>
      </w:r>
    </w:p>
    <w:p w14:paraId="7957FE28" w14:textId="77777777" w:rsidR="001273C1" w:rsidRDefault="00000000">
      <w:pPr>
        <w:pStyle w:val="Heading1"/>
      </w:pPr>
      <w:sdt>
        <w:sdtPr>
          <w:alias w:val="Conclusion:"/>
          <w:tag w:val="Conclusion:"/>
          <w:id w:val="-448547010"/>
          <w:placeholder>
            <w:docPart w:val="25A967B32BEE4464897B4AD6CEBFFEC6"/>
          </w:placeholder>
          <w:temporary/>
          <w:showingPlcHdr/>
          <w15:appearance w15:val="hidden"/>
        </w:sdtPr>
        <w:sdtContent>
          <w:r w:rsidR="006C5ECB">
            <w:t>Conclusion</w:t>
          </w:r>
        </w:sdtContent>
      </w:sdt>
    </w:p>
    <w:p w14:paraId="3FF3DE94" w14:textId="7490907A" w:rsidR="00055E0D" w:rsidRDefault="00055E0D" w:rsidP="00FB580F">
      <w:r w:rsidRPr="00810E57">
        <w:t>Delivering a</w:t>
      </w:r>
      <w:r w:rsidR="006E0651">
        <w:t>n</w:t>
      </w:r>
      <w:r w:rsidRPr="00810E57">
        <w:t xml:space="preserve"> impressive, strong</w:t>
      </w:r>
      <w:r w:rsidR="006E0651">
        <w:t>,</w:t>
      </w:r>
      <w:r w:rsidRPr="00810E57">
        <w:t xml:space="preserve"> and professional solution to </w:t>
      </w:r>
      <w:r>
        <w:t>McN</w:t>
      </w:r>
      <w:r w:rsidRPr="00810E57">
        <w:t xml:space="preserve">eese </w:t>
      </w:r>
      <w:r>
        <w:t>S</w:t>
      </w:r>
      <w:r w:rsidRPr="00810E57">
        <w:t xml:space="preserve">tate </w:t>
      </w:r>
      <w:r>
        <w:t>U</w:t>
      </w:r>
      <w:r w:rsidRPr="00810E57">
        <w:t xml:space="preserve">niversity through the </w:t>
      </w:r>
      <w:proofErr w:type="spellStart"/>
      <w:r w:rsidRPr="00810E57">
        <w:t>enviralog</w:t>
      </w:r>
      <w:proofErr w:type="spellEnd"/>
      <w:r w:rsidRPr="00810E57">
        <w:t xml:space="preserve"> project is our top priority. Reliable environmental data is needed for operational decision-making, research, sustainability, and we believe our technical approach and work ethic will deliver a system that meets and exceeds expectations. Each member of our team possesses skill sets that complement one another and a strong desire to learn new technologies allows us to overcome the obstacles of integrating hardware, software, and analytics</w:t>
      </w:r>
    </w:p>
    <w:p w14:paraId="55EB3BD8" w14:textId="13BC757C" w:rsidR="00FB580F" w:rsidRPr="00FB580F" w:rsidRDefault="00FB580F" w:rsidP="00FB580F">
      <w:r w:rsidRPr="00FB580F">
        <w:t>The next steps involve finalizing the proposal approval, procuring hardware components, and beginning the research and design phase. We will maintain regular communication with our domain expert, Dr. Prithvi Raj Singh, and our instructor, Dr. Jennifer Lavergne, to ensure alignment and address any concerns promptly.</w:t>
      </w:r>
    </w:p>
    <w:p w14:paraId="6D69A4D6" w14:textId="08E5A772" w:rsidR="00280DC3" w:rsidRPr="00FB580F" w:rsidRDefault="00FB580F" w:rsidP="0008571A">
      <w:pPr>
        <w:spacing w:after="0"/>
      </w:pPr>
      <w:r w:rsidRPr="00FB580F">
        <w:t>If you have questions about this proposal, feel free to contact us at your convenience:</w:t>
      </w:r>
    </w:p>
    <w:p w14:paraId="58ED9E1D" w14:textId="08FC5047" w:rsidR="00FB580F" w:rsidRPr="00FB580F" w:rsidRDefault="00FB580F" w:rsidP="0008571A">
      <w:pPr>
        <w:spacing w:after="0"/>
      </w:pPr>
      <w:r w:rsidRPr="00FB580F">
        <w:rPr>
          <w:rStyle w:val="Strong"/>
          <w:b w:val="0"/>
          <w:bCs w:val="0"/>
        </w:rPr>
        <w:t>Rajeev Patel</w:t>
      </w:r>
      <w:r w:rsidRPr="00FB580F">
        <w:rPr>
          <w:rStyle w:val="apple-converted-space"/>
        </w:rPr>
        <w:t> </w:t>
      </w:r>
      <w:r w:rsidRPr="00FB580F">
        <w:t>– Email: [rpatel</w:t>
      </w:r>
      <w:r>
        <w:t>5</w:t>
      </w:r>
      <w:r w:rsidRPr="00FB580F">
        <w:t>@mcneese.edu], Phone: (</w:t>
      </w:r>
      <w:r>
        <w:t>469</w:t>
      </w:r>
      <w:r w:rsidRPr="00FB580F">
        <w:t xml:space="preserve">) </w:t>
      </w:r>
      <w:r>
        <w:t>739</w:t>
      </w:r>
      <w:r w:rsidRPr="00FB580F">
        <w:t>-</w:t>
      </w:r>
      <w:r>
        <w:t>7673</w:t>
      </w:r>
    </w:p>
    <w:p w14:paraId="04B8A792" w14:textId="15D422E0" w:rsidR="00280DC3" w:rsidRPr="00FB580F" w:rsidRDefault="00FB580F" w:rsidP="0008571A">
      <w:pPr>
        <w:spacing w:after="0"/>
      </w:pPr>
      <w:r w:rsidRPr="00FB580F">
        <w:rPr>
          <w:rStyle w:val="Strong"/>
          <w:b w:val="0"/>
          <w:bCs w:val="0"/>
        </w:rPr>
        <w:t>Manis Khatri</w:t>
      </w:r>
      <w:r w:rsidRPr="00FB580F">
        <w:rPr>
          <w:rStyle w:val="apple-converted-space"/>
        </w:rPr>
        <w:t> </w:t>
      </w:r>
      <w:r w:rsidRPr="00FB580F">
        <w:t xml:space="preserve">– Email: [mkhatri@mcneese.edu], Phone: (337) </w:t>
      </w:r>
      <w:r w:rsidR="0008571A">
        <w:t>41</w:t>
      </w:r>
      <w:r w:rsidR="00280DC3">
        <w:t>9</w:t>
      </w:r>
      <w:r w:rsidRPr="00FB580F">
        <w:t>-</w:t>
      </w:r>
      <w:r w:rsidR="00280DC3">
        <w:t>8</w:t>
      </w:r>
      <w:r w:rsidR="0008571A">
        <w:t>124</w:t>
      </w:r>
    </w:p>
    <w:p w14:paraId="2372C4B7" w14:textId="77777777" w:rsidR="00FB580F" w:rsidRDefault="00FB580F" w:rsidP="0008571A">
      <w:pPr>
        <w:spacing w:after="0"/>
      </w:pPr>
      <w:r w:rsidRPr="00FB580F">
        <w:t>We will be in touch next week to arrange a follow-up conversation.</w:t>
      </w:r>
    </w:p>
    <w:p w14:paraId="4AD94761" w14:textId="77777777" w:rsidR="002F74F8" w:rsidRPr="00FB580F" w:rsidRDefault="002F74F8" w:rsidP="0008571A">
      <w:pPr>
        <w:spacing w:after="0"/>
      </w:pPr>
    </w:p>
    <w:p w14:paraId="04F17694" w14:textId="77777777" w:rsidR="00FB580F" w:rsidRPr="00FB580F" w:rsidRDefault="00FB580F" w:rsidP="0008571A">
      <w:pPr>
        <w:spacing w:after="0"/>
      </w:pPr>
      <w:r w:rsidRPr="00FB580F">
        <w:t>Thank you for your consideration,</w:t>
      </w:r>
    </w:p>
    <w:p w14:paraId="3E5EB3ED" w14:textId="77777777" w:rsidR="00FB580F" w:rsidRDefault="00FB580F" w:rsidP="0008571A">
      <w:pPr>
        <w:spacing w:after="0"/>
      </w:pPr>
      <w:r w:rsidRPr="00FB580F">
        <w:t>Rajeev Patel &amp; Manis Khatri</w:t>
      </w:r>
    </w:p>
    <w:p w14:paraId="1217B0A9" w14:textId="77777777" w:rsidR="0008571A" w:rsidRDefault="0008571A" w:rsidP="00FB580F"/>
    <w:p w14:paraId="0254310E" w14:textId="77777777" w:rsidR="002F74F8" w:rsidRDefault="002F74F8" w:rsidP="00FB580F"/>
    <w:p w14:paraId="2B3D7012" w14:textId="77777777" w:rsidR="002F74F8" w:rsidRDefault="002F74F8" w:rsidP="00FB580F"/>
    <w:p w14:paraId="184622A9" w14:textId="77777777" w:rsidR="002F74F8" w:rsidRDefault="002F74F8" w:rsidP="00FB580F"/>
    <w:p w14:paraId="549973D1" w14:textId="77777777" w:rsidR="002F74F8" w:rsidRDefault="002F74F8" w:rsidP="00FB580F"/>
    <w:p w14:paraId="0C395809" w14:textId="77777777" w:rsidR="002F74F8" w:rsidRDefault="002F74F8" w:rsidP="00FB580F"/>
    <w:p w14:paraId="1CCDAD4F" w14:textId="047E355A" w:rsidR="0008571A" w:rsidRPr="0008571A" w:rsidRDefault="0008571A" w:rsidP="0008571A">
      <w:pPr>
        <w:pStyle w:val="Heading1"/>
      </w:pPr>
      <w:r>
        <w:lastRenderedPageBreak/>
        <w:t>REFERENCES</w:t>
      </w:r>
    </w:p>
    <w:p w14:paraId="32D91983" w14:textId="77777777"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Banks, A., &amp; Gupta, R. (2019).</w:t>
      </w:r>
      <w:r w:rsidRPr="0008571A">
        <w:rPr>
          <w:rStyle w:val="apple-converted-space"/>
          <w:color w:val="000000" w:themeColor="text1"/>
          <w:sz w:val="18"/>
          <w:szCs w:val="18"/>
        </w:rPr>
        <w:t> </w:t>
      </w:r>
      <w:r w:rsidRPr="0008571A">
        <w:rPr>
          <w:rStyle w:val="Emphasis"/>
          <w:color w:val="000000" w:themeColor="text1"/>
          <w:sz w:val="18"/>
          <w:szCs w:val="18"/>
        </w:rPr>
        <w:t>MQTT version 5.0 specification</w:t>
      </w:r>
      <w:r w:rsidRPr="0008571A">
        <w:rPr>
          <w:color w:val="000000" w:themeColor="text1"/>
          <w:sz w:val="18"/>
          <w:szCs w:val="18"/>
        </w:rPr>
        <w:t>. OASIS Open.</w:t>
      </w:r>
      <w:r w:rsidRPr="0008571A">
        <w:rPr>
          <w:color w:val="000000" w:themeColor="text1"/>
          <w:sz w:val="18"/>
          <w:szCs w:val="18"/>
        </w:rPr>
        <w:br/>
      </w:r>
      <w:hyperlink r:id="rId17" w:tgtFrame="_new" w:history="1">
        <w:r w:rsidRPr="0008571A">
          <w:rPr>
            <w:rStyle w:val="Hyperlink"/>
            <w:color w:val="000000" w:themeColor="text1"/>
            <w:sz w:val="18"/>
            <w:szCs w:val="18"/>
          </w:rPr>
          <w:t>https://docs.oasis-open.org/mqtt/mqtt/v5.0/mqtt-v5.0.html</w:t>
        </w:r>
      </w:hyperlink>
    </w:p>
    <w:p w14:paraId="4DB48CE8" w14:textId="77777777"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Eclipse Foundation. (2024).</w:t>
      </w:r>
      <w:r w:rsidRPr="0008571A">
        <w:rPr>
          <w:rStyle w:val="apple-converted-space"/>
          <w:color w:val="000000" w:themeColor="text1"/>
          <w:sz w:val="18"/>
          <w:szCs w:val="18"/>
        </w:rPr>
        <w:t> </w:t>
      </w:r>
      <w:r w:rsidRPr="0008571A">
        <w:rPr>
          <w:rStyle w:val="Emphasis"/>
          <w:color w:val="000000" w:themeColor="text1"/>
          <w:sz w:val="18"/>
          <w:szCs w:val="18"/>
        </w:rPr>
        <w:t xml:space="preserve">Eclipse </w:t>
      </w:r>
      <w:proofErr w:type="spellStart"/>
      <w:r w:rsidRPr="0008571A">
        <w:rPr>
          <w:rStyle w:val="Emphasis"/>
          <w:color w:val="000000" w:themeColor="text1"/>
          <w:sz w:val="18"/>
          <w:szCs w:val="18"/>
        </w:rPr>
        <w:t>Mosquitto</w:t>
      </w:r>
      <w:proofErr w:type="spellEnd"/>
      <w:r w:rsidRPr="0008571A">
        <w:rPr>
          <w:rStyle w:val="Emphasis"/>
          <w:color w:val="000000" w:themeColor="text1"/>
          <w:sz w:val="18"/>
          <w:szCs w:val="18"/>
        </w:rPr>
        <w:t>: An open-source MQTT broker</w:t>
      </w:r>
      <w:r w:rsidRPr="0008571A">
        <w:rPr>
          <w:color w:val="000000" w:themeColor="text1"/>
          <w:sz w:val="18"/>
          <w:szCs w:val="18"/>
        </w:rPr>
        <w:t>.</w:t>
      </w:r>
      <w:r w:rsidRPr="0008571A">
        <w:rPr>
          <w:color w:val="000000" w:themeColor="text1"/>
          <w:sz w:val="18"/>
          <w:szCs w:val="18"/>
        </w:rPr>
        <w:br/>
      </w:r>
      <w:hyperlink r:id="rId18" w:tgtFrame="_new" w:history="1">
        <w:r w:rsidRPr="0008571A">
          <w:rPr>
            <w:rStyle w:val="Hyperlink"/>
            <w:color w:val="000000" w:themeColor="text1"/>
            <w:sz w:val="18"/>
            <w:szCs w:val="18"/>
          </w:rPr>
          <w:t>https://mosquitto.org/documentation/</w:t>
        </w:r>
      </w:hyperlink>
    </w:p>
    <w:p w14:paraId="228E83B7" w14:textId="77777777" w:rsidR="0008571A" w:rsidRPr="0008571A" w:rsidRDefault="0008571A" w:rsidP="0008571A">
      <w:pPr>
        <w:pStyle w:val="NormalWeb"/>
        <w:numPr>
          <w:ilvl w:val="0"/>
          <w:numId w:val="18"/>
        </w:numPr>
        <w:rPr>
          <w:color w:val="000000" w:themeColor="text1"/>
          <w:sz w:val="18"/>
          <w:szCs w:val="18"/>
        </w:rPr>
      </w:pPr>
      <w:proofErr w:type="spellStart"/>
      <w:r w:rsidRPr="0008571A">
        <w:rPr>
          <w:color w:val="000000" w:themeColor="text1"/>
          <w:sz w:val="18"/>
          <w:szCs w:val="18"/>
        </w:rPr>
        <w:t>InfluxData</w:t>
      </w:r>
      <w:proofErr w:type="spellEnd"/>
      <w:r w:rsidRPr="0008571A">
        <w:rPr>
          <w:color w:val="000000" w:themeColor="text1"/>
          <w:sz w:val="18"/>
          <w:szCs w:val="18"/>
        </w:rPr>
        <w:t>. (2024).</w:t>
      </w:r>
      <w:r w:rsidRPr="0008571A">
        <w:rPr>
          <w:rStyle w:val="apple-converted-space"/>
          <w:color w:val="000000" w:themeColor="text1"/>
          <w:sz w:val="18"/>
          <w:szCs w:val="18"/>
        </w:rPr>
        <w:t> </w:t>
      </w:r>
      <w:proofErr w:type="spellStart"/>
      <w:r w:rsidRPr="0008571A">
        <w:rPr>
          <w:rStyle w:val="Emphasis"/>
          <w:color w:val="000000" w:themeColor="text1"/>
          <w:sz w:val="18"/>
          <w:szCs w:val="18"/>
        </w:rPr>
        <w:t>InfluxDB</w:t>
      </w:r>
      <w:proofErr w:type="spellEnd"/>
      <w:r w:rsidRPr="0008571A">
        <w:rPr>
          <w:rStyle w:val="Emphasis"/>
          <w:color w:val="000000" w:themeColor="text1"/>
          <w:sz w:val="18"/>
          <w:szCs w:val="18"/>
        </w:rPr>
        <w:t xml:space="preserve"> documentation</w:t>
      </w:r>
      <w:r w:rsidRPr="0008571A">
        <w:rPr>
          <w:color w:val="000000" w:themeColor="text1"/>
          <w:sz w:val="18"/>
          <w:szCs w:val="18"/>
        </w:rPr>
        <w:t>.</w:t>
      </w:r>
      <w:r w:rsidRPr="0008571A">
        <w:rPr>
          <w:color w:val="000000" w:themeColor="text1"/>
          <w:sz w:val="18"/>
          <w:szCs w:val="18"/>
        </w:rPr>
        <w:br/>
      </w:r>
      <w:hyperlink r:id="rId19" w:tgtFrame="_new" w:history="1">
        <w:r w:rsidRPr="0008571A">
          <w:rPr>
            <w:rStyle w:val="Hyperlink"/>
            <w:color w:val="000000" w:themeColor="text1"/>
            <w:sz w:val="18"/>
            <w:szCs w:val="18"/>
          </w:rPr>
          <w:t>https://docs.influxdata.com</w:t>
        </w:r>
      </w:hyperlink>
    </w:p>
    <w:p w14:paraId="505FB861" w14:textId="77777777" w:rsidR="0008571A" w:rsidRPr="0008571A" w:rsidRDefault="0008571A" w:rsidP="0008571A">
      <w:pPr>
        <w:pStyle w:val="NormalWeb"/>
        <w:numPr>
          <w:ilvl w:val="0"/>
          <w:numId w:val="18"/>
        </w:numPr>
        <w:rPr>
          <w:color w:val="000000" w:themeColor="text1"/>
          <w:sz w:val="18"/>
          <w:szCs w:val="18"/>
        </w:rPr>
      </w:pPr>
      <w:proofErr w:type="spellStart"/>
      <w:r w:rsidRPr="0008571A">
        <w:rPr>
          <w:color w:val="000000" w:themeColor="text1"/>
          <w:sz w:val="18"/>
          <w:szCs w:val="18"/>
        </w:rPr>
        <w:t>FastAPI</w:t>
      </w:r>
      <w:proofErr w:type="spellEnd"/>
      <w:r w:rsidRPr="0008571A">
        <w:rPr>
          <w:color w:val="000000" w:themeColor="text1"/>
          <w:sz w:val="18"/>
          <w:szCs w:val="18"/>
        </w:rPr>
        <w:t>. (2024).</w:t>
      </w:r>
      <w:r w:rsidRPr="0008571A">
        <w:rPr>
          <w:rStyle w:val="apple-converted-space"/>
          <w:color w:val="000000" w:themeColor="text1"/>
          <w:sz w:val="18"/>
          <w:szCs w:val="18"/>
        </w:rPr>
        <w:t> </w:t>
      </w:r>
      <w:proofErr w:type="spellStart"/>
      <w:r w:rsidRPr="0008571A">
        <w:rPr>
          <w:rStyle w:val="Emphasis"/>
          <w:color w:val="000000" w:themeColor="text1"/>
          <w:sz w:val="18"/>
          <w:szCs w:val="18"/>
        </w:rPr>
        <w:t>FastAPI</w:t>
      </w:r>
      <w:proofErr w:type="spellEnd"/>
      <w:r w:rsidRPr="0008571A">
        <w:rPr>
          <w:rStyle w:val="Emphasis"/>
          <w:color w:val="000000" w:themeColor="text1"/>
          <w:sz w:val="18"/>
          <w:szCs w:val="18"/>
        </w:rPr>
        <w:t>: High performance web framework for building APIs with Python</w:t>
      </w:r>
      <w:r w:rsidRPr="0008571A">
        <w:rPr>
          <w:color w:val="000000" w:themeColor="text1"/>
          <w:sz w:val="18"/>
          <w:szCs w:val="18"/>
        </w:rPr>
        <w:t>.</w:t>
      </w:r>
      <w:r w:rsidRPr="0008571A">
        <w:rPr>
          <w:color w:val="000000" w:themeColor="text1"/>
          <w:sz w:val="18"/>
          <w:szCs w:val="18"/>
        </w:rPr>
        <w:br/>
      </w:r>
      <w:hyperlink r:id="rId20" w:tgtFrame="_new" w:history="1">
        <w:r w:rsidRPr="0008571A">
          <w:rPr>
            <w:rStyle w:val="Hyperlink"/>
            <w:color w:val="000000" w:themeColor="text1"/>
            <w:sz w:val="18"/>
            <w:szCs w:val="18"/>
          </w:rPr>
          <w:t>https://fastapi.tiangolo.com</w:t>
        </w:r>
      </w:hyperlink>
    </w:p>
    <w:p w14:paraId="03314439" w14:textId="77777777"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React Team. (2024).</w:t>
      </w:r>
      <w:r w:rsidRPr="0008571A">
        <w:rPr>
          <w:rStyle w:val="apple-converted-space"/>
          <w:color w:val="000000" w:themeColor="text1"/>
          <w:sz w:val="18"/>
          <w:szCs w:val="18"/>
        </w:rPr>
        <w:t> </w:t>
      </w:r>
      <w:r w:rsidRPr="0008571A">
        <w:rPr>
          <w:rStyle w:val="Emphasis"/>
          <w:color w:val="000000" w:themeColor="text1"/>
          <w:sz w:val="18"/>
          <w:szCs w:val="18"/>
        </w:rPr>
        <w:t>React documentation</w:t>
      </w:r>
      <w:r w:rsidRPr="0008571A">
        <w:rPr>
          <w:color w:val="000000" w:themeColor="text1"/>
          <w:sz w:val="18"/>
          <w:szCs w:val="18"/>
        </w:rPr>
        <w:t>.</w:t>
      </w:r>
      <w:r w:rsidRPr="0008571A">
        <w:rPr>
          <w:color w:val="000000" w:themeColor="text1"/>
          <w:sz w:val="18"/>
          <w:szCs w:val="18"/>
        </w:rPr>
        <w:br/>
      </w:r>
      <w:hyperlink r:id="rId21" w:tgtFrame="_new" w:history="1">
        <w:r w:rsidRPr="0008571A">
          <w:rPr>
            <w:rStyle w:val="Hyperlink"/>
            <w:color w:val="000000" w:themeColor="text1"/>
            <w:sz w:val="18"/>
            <w:szCs w:val="18"/>
          </w:rPr>
          <w:t>https://react.dev</w:t>
        </w:r>
      </w:hyperlink>
    </w:p>
    <w:p w14:paraId="1412F02A" w14:textId="77777777"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Vite Team. (2024).</w:t>
      </w:r>
      <w:r w:rsidRPr="0008571A">
        <w:rPr>
          <w:rStyle w:val="apple-converted-space"/>
          <w:color w:val="000000" w:themeColor="text1"/>
          <w:sz w:val="18"/>
          <w:szCs w:val="18"/>
        </w:rPr>
        <w:t> </w:t>
      </w:r>
      <w:r w:rsidRPr="0008571A">
        <w:rPr>
          <w:rStyle w:val="Emphasis"/>
          <w:color w:val="000000" w:themeColor="text1"/>
          <w:sz w:val="18"/>
          <w:szCs w:val="18"/>
        </w:rPr>
        <w:t>Vite: Next generation frontend tooling</w:t>
      </w:r>
      <w:r w:rsidRPr="0008571A">
        <w:rPr>
          <w:color w:val="000000" w:themeColor="text1"/>
          <w:sz w:val="18"/>
          <w:szCs w:val="18"/>
        </w:rPr>
        <w:t>.</w:t>
      </w:r>
      <w:r w:rsidRPr="0008571A">
        <w:rPr>
          <w:color w:val="000000" w:themeColor="text1"/>
          <w:sz w:val="18"/>
          <w:szCs w:val="18"/>
        </w:rPr>
        <w:br/>
      </w:r>
      <w:hyperlink r:id="rId22" w:tgtFrame="_new" w:history="1">
        <w:r w:rsidRPr="0008571A">
          <w:rPr>
            <w:rStyle w:val="Hyperlink"/>
            <w:color w:val="000000" w:themeColor="text1"/>
            <w:sz w:val="18"/>
            <w:szCs w:val="18"/>
          </w:rPr>
          <w:t>https://vitejs.dev/guide/</w:t>
        </w:r>
      </w:hyperlink>
    </w:p>
    <w:p w14:paraId="35942A3E" w14:textId="77777777" w:rsidR="0008571A" w:rsidRPr="0008571A" w:rsidRDefault="0008571A" w:rsidP="0008571A">
      <w:pPr>
        <w:pStyle w:val="NormalWeb"/>
        <w:numPr>
          <w:ilvl w:val="0"/>
          <w:numId w:val="18"/>
        </w:numPr>
        <w:rPr>
          <w:color w:val="000000" w:themeColor="text1"/>
          <w:sz w:val="18"/>
          <w:szCs w:val="18"/>
        </w:rPr>
      </w:pPr>
      <w:proofErr w:type="spellStart"/>
      <w:r w:rsidRPr="0008571A">
        <w:rPr>
          <w:color w:val="000000" w:themeColor="text1"/>
          <w:sz w:val="18"/>
          <w:szCs w:val="18"/>
        </w:rPr>
        <w:t>MicroPython</w:t>
      </w:r>
      <w:proofErr w:type="spellEnd"/>
      <w:r w:rsidRPr="0008571A">
        <w:rPr>
          <w:color w:val="000000" w:themeColor="text1"/>
          <w:sz w:val="18"/>
          <w:szCs w:val="18"/>
        </w:rPr>
        <w:t xml:space="preserve"> Project. (2024).</w:t>
      </w:r>
      <w:r w:rsidRPr="0008571A">
        <w:rPr>
          <w:rStyle w:val="apple-converted-space"/>
          <w:color w:val="000000" w:themeColor="text1"/>
          <w:sz w:val="18"/>
          <w:szCs w:val="18"/>
        </w:rPr>
        <w:t> </w:t>
      </w:r>
      <w:proofErr w:type="spellStart"/>
      <w:r w:rsidRPr="0008571A">
        <w:rPr>
          <w:rStyle w:val="Emphasis"/>
          <w:color w:val="000000" w:themeColor="text1"/>
          <w:sz w:val="18"/>
          <w:szCs w:val="18"/>
        </w:rPr>
        <w:t>MicroPython</w:t>
      </w:r>
      <w:proofErr w:type="spellEnd"/>
      <w:r w:rsidRPr="0008571A">
        <w:rPr>
          <w:rStyle w:val="Emphasis"/>
          <w:color w:val="000000" w:themeColor="text1"/>
          <w:sz w:val="18"/>
          <w:szCs w:val="18"/>
        </w:rPr>
        <w:t xml:space="preserve"> documentation</w:t>
      </w:r>
      <w:r w:rsidRPr="0008571A">
        <w:rPr>
          <w:color w:val="000000" w:themeColor="text1"/>
          <w:sz w:val="18"/>
          <w:szCs w:val="18"/>
        </w:rPr>
        <w:t>.</w:t>
      </w:r>
      <w:r w:rsidRPr="0008571A">
        <w:rPr>
          <w:color w:val="000000" w:themeColor="text1"/>
          <w:sz w:val="18"/>
          <w:szCs w:val="18"/>
        </w:rPr>
        <w:br/>
      </w:r>
      <w:hyperlink r:id="rId23" w:tgtFrame="_new" w:history="1">
        <w:r w:rsidRPr="0008571A">
          <w:rPr>
            <w:rStyle w:val="Hyperlink"/>
            <w:color w:val="000000" w:themeColor="text1"/>
            <w:sz w:val="18"/>
            <w:szCs w:val="18"/>
          </w:rPr>
          <w:t>https://docs.micropython.org</w:t>
        </w:r>
      </w:hyperlink>
    </w:p>
    <w:p w14:paraId="102552BC" w14:textId="77777777"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Raspberry Pi Foundation. (2024).</w:t>
      </w:r>
      <w:r w:rsidRPr="0008571A">
        <w:rPr>
          <w:rStyle w:val="apple-converted-space"/>
          <w:color w:val="000000" w:themeColor="text1"/>
          <w:sz w:val="18"/>
          <w:szCs w:val="18"/>
        </w:rPr>
        <w:t> </w:t>
      </w:r>
      <w:r w:rsidRPr="0008571A">
        <w:rPr>
          <w:rStyle w:val="Emphasis"/>
          <w:color w:val="000000" w:themeColor="text1"/>
          <w:sz w:val="18"/>
          <w:szCs w:val="18"/>
        </w:rPr>
        <w:t>Raspberry Pi Pico W documentation</w:t>
      </w:r>
      <w:r w:rsidRPr="0008571A">
        <w:rPr>
          <w:color w:val="000000" w:themeColor="text1"/>
          <w:sz w:val="18"/>
          <w:szCs w:val="18"/>
        </w:rPr>
        <w:t>.</w:t>
      </w:r>
      <w:r w:rsidRPr="0008571A">
        <w:rPr>
          <w:color w:val="000000" w:themeColor="text1"/>
          <w:sz w:val="18"/>
          <w:szCs w:val="18"/>
        </w:rPr>
        <w:br/>
      </w:r>
      <w:hyperlink r:id="rId24" w:tgtFrame="_new" w:history="1">
        <w:r w:rsidRPr="0008571A">
          <w:rPr>
            <w:rStyle w:val="Hyperlink"/>
            <w:color w:val="000000" w:themeColor="text1"/>
            <w:sz w:val="18"/>
            <w:szCs w:val="18"/>
          </w:rPr>
          <w:t>https://www.raspberrypi.com/documentation/microcontrollers/</w:t>
        </w:r>
      </w:hyperlink>
    </w:p>
    <w:p w14:paraId="02E3B158" w14:textId="77777777" w:rsidR="0008571A" w:rsidRPr="0008571A" w:rsidRDefault="0008571A" w:rsidP="0008571A">
      <w:pPr>
        <w:pStyle w:val="NormalWeb"/>
        <w:numPr>
          <w:ilvl w:val="0"/>
          <w:numId w:val="18"/>
        </w:numPr>
        <w:rPr>
          <w:color w:val="000000" w:themeColor="text1"/>
          <w:sz w:val="18"/>
          <w:szCs w:val="18"/>
        </w:rPr>
      </w:pPr>
      <w:proofErr w:type="spellStart"/>
      <w:r w:rsidRPr="0008571A">
        <w:rPr>
          <w:color w:val="000000" w:themeColor="text1"/>
          <w:sz w:val="18"/>
          <w:szCs w:val="18"/>
        </w:rPr>
        <w:t>Géron</w:t>
      </w:r>
      <w:proofErr w:type="spellEnd"/>
      <w:r w:rsidRPr="0008571A">
        <w:rPr>
          <w:color w:val="000000" w:themeColor="text1"/>
          <w:sz w:val="18"/>
          <w:szCs w:val="18"/>
        </w:rPr>
        <w:t>, A. (2019).</w:t>
      </w:r>
      <w:r w:rsidRPr="0008571A">
        <w:rPr>
          <w:rStyle w:val="apple-converted-space"/>
          <w:color w:val="000000" w:themeColor="text1"/>
          <w:sz w:val="18"/>
          <w:szCs w:val="18"/>
        </w:rPr>
        <w:t> </w:t>
      </w:r>
      <w:r w:rsidRPr="0008571A">
        <w:rPr>
          <w:rStyle w:val="Emphasis"/>
          <w:color w:val="000000" w:themeColor="text1"/>
          <w:sz w:val="18"/>
          <w:szCs w:val="18"/>
        </w:rPr>
        <w:t xml:space="preserve">Hands-on machine learning with scikit-learn, </w:t>
      </w:r>
      <w:proofErr w:type="spellStart"/>
      <w:r w:rsidRPr="0008571A">
        <w:rPr>
          <w:rStyle w:val="Emphasis"/>
          <w:color w:val="000000" w:themeColor="text1"/>
          <w:sz w:val="18"/>
          <w:szCs w:val="18"/>
        </w:rPr>
        <w:t>Keras</w:t>
      </w:r>
      <w:proofErr w:type="spellEnd"/>
      <w:r w:rsidRPr="0008571A">
        <w:rPr>
          <w:rStyle w:val="Emphasis"/>
          <w:color w:val="000000" w:themeColor="text1"/>
          <w:sz w:val="18"/>
          <w:szCs w:val="18"/>
        </w:rPr>
        <w:t>, and TensorFlow</w:t>
      </w:r>
      <w:r w:rsidRPr="0008571A">
        <w:rPr>
          <w:rStyle w:val="apple-converted-space"/>
          <w:color w:val="000000" w:themeColor="text1"/>
          <w:sz w:val="18"/>
          <w:szCs w:val="18"/>
        </w:rPr>
        <w:t> </w:t>
      </w:r>
      <w:r w:rsidRPr="0008571A">
        <w:rPr>
          <w:color w:val="000000" w:themeColor="text1"/>
          <w:sz w:val="18"/>
          <w:szCs w:val="18"/>
        </w:rPr>
        <w:t>(2nd ed.). O’Reilly Media.</w:t>
      </w:r>
    </w:p>
    <w:p w14:paraId="396DCE4B" w14:textId="54233B1A" w:rsidR="0008571A" w:rsidRPr="0008571A" w:rsidRDefault="0008571A" w:rsidP="0008571A">
      <w:pPr>
        <w:pStyle w:val="NormalWeb"/>
        <w:numPr>
          <w:ilvl w:val="0"/>
          <w:numId w:val="18"/>
        </w:numPr>
        <w:rPr>
          <w:color w:val="000000" w:themeColor="text1"/>
          <w:sz w:val="18"/>
          <w:szCs w:val="18"/>
        </w:rPr>
      </w:pPr>
      <w:r w:rsidRPr="0008571A">
        <w:rPr>
          <w:color w:val="000000" w:themeColor="text1"/>
          <w:sz w:val="18"/>
          <w:szCs w:val="18"/>
        </w:rPr>
        <w:t xml:space="preserve">Gubbi, J., </w:t>
      </w:r>
      <w:proofErr w:type="spellStart"/>
      <w:r w:rsidRPr="0008571A">
        <w:rPr>
          <w:color w:val="000000" w:themeColor="text1"/>
          <w:sz w:val="18"/>
          <w:szCs w:val="18"/>
        </w:rPr>
        <w:t>Buyya</w:t>
      </w:r>
      <w:proofErr w:type="spellEnd"/>
      <w:r w:rsidRPr="0008571A">
        <w:rPr>
          <w:color w:val="000000" w:themeColor="text1"/>
          <w:sz w:val="18"/>
          <w:szCs w:val="18"/>
        </w:rPr>
        <w:t xml:space="preserve">, R., Marusic, S., &amp; </w:t>
      </w:r>
      <w:proofErr w:type="spellStart"/>
      <w:r w:rsidRPr="0008571A">
        <w:rPr>
          <w:color w:val="000000" w:themeColor="text1"/>
          <w:sz w:val="18"/>
          <w:szCs w:val="18"/>
        </w:rPr>
        <w:t>Palaniswami</w:t>
      </w:r>
      <w:proofErr w:type="spellEnd"/>
      <w:r w:rsidRPr="0008571A">
        <w:rPr>
          <w:color w:val="000000" w:themeColor="text1"/>
          <w:sz w:val="18"/>
          <w:szCs w:val="18"/>
        </w:rPr>
        <w:t>, M. (2013). Internet of Things (IoT): A vision, architectural elements, and future directions.</w:t>
      </w:r>
      <w:r w:rsidRPr="0008571A">
        <w:rPr>
          <w:rStyle w:val="apple-converted-space"/>
          <w:color w:val="000000" w:themeColor="text1"/>
          <w:sz w:val="18"/>
          <w:szCs w:val="18"/>
        </w:rPr>
        <w:t> </w:t>
      </w:r>
      <w:r w:rsidRPr="0008571A">
        <w:rPr>
          <w:rStyle w:val="Emphasis"/>
          <w:color w:val="000000" w:themeColor="text1"/>
          <w:sz w:val="18"/>
          <w:szCs w:val="18"/>
        </w:rPr>
        <w:t>Future Generation Computer Systems, 29</w:t>
      </w:r>
      <w:r w:rsidRPr="0008571A">
        <w:rPr>
          <w:color w:val="000000" w:themeColor="text1"/>
          <w:sz w:val="18"/>
          <w:szCs w:val="18"/>
        </w:rPr>
        <w:t>(7), 1645–1660.</w:t>
      </w:r>
      <w:r w:rsidRPr="0008571A">
        <w:rPr>
          <w:color w:val="000000" w:themeColor="text1"/>
          <w:sz w:val="18"/>
          <w:szCs w:val="18"/>
        </w:rPr>
        <w:br/>
      </w:r>
      <w:hyperlink r:id="rId25" w:tgtFrame="_new" w:history="1">
        <w:r w:rsidRPr="0008571A">
          <w:rPr>
            <w:rStyle w:val="Hyperlink"/>
            <w:color w:val="000000" w:themeColor="text1"/>
            <w:sz w:val="18"/>
            <w:szCs w:val="18"/>
          </w:rPr>
          <w:t>https://doi.org/10.1016/j.future.2013.01.010</w:t>
        </w:r>
      </w:hyperlink>
    </w:p>
    <w:p w14:paraId="70788A16" w14:textId="1EE665EF" w:rsidR="001273C1" w:rsidRDefault="001273C1" w:rsidP="00FB580F"/>
    <w:p w14:paraId="6B7EC3CB" w14:textId="77777777" w:rsidR="005C05C9" w:rsidRDefault="005C05C9" w:rsidP="00FB580F"/>
    <w:sectPr w:rsidR="005C05C9">
      <w:footerReference w:type="default" r:id="rId26"/>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BD25A" w14:textId="77777777" w:rsidR="00DB502E" w:rsidRDefault="00DB502E">
      <w:pPr>
        <w:spacing w:after="0" w:line="240" w:lineRule="auto"/>
      </w:pPr>
      <w:r>
        <w:separator/>
      </w:r>
    </w:p>
  </w:endnote>
  <w:endnote w:type="continuationSeparator" w:id="0">
    <w:p w14:paraId="04DDDDEA" w14:textId="77777777" w:rsidR="00DB502E" w:rsidRDefault="00DB5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29DD"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E915" w14:textId="77777777" w:rsidR="00DB502E" w:rsidRDefault="00DB502E">
      <w:pPr>
        <w:spacing w:after="0" w:line="240" w:lineRule="auto"/>
      </w:pPr>
      <w:r>
        <w:separator/>
      </w:r>
    </w:p>
  </w:footnote>
  <w:footnote w:type="continuationSeparator" w:id="0">
    <w:p w14:paraId="196D2102" w14:textId="77777777" w:rsidR="00DB502E" w:rsidRDefault="00DB5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9B494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1BC"/>
    <w:multiLevelType w:val="hybridMultilevel"/>
    <w:tmpl w:val="D8028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CD390C"/>
    <w:multiLevelType w:val="hybridMultilevel"/>
    <w:tmpl w:val="CEB8E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D61D0E"/>
    <w:multiLevelType w:val="hybridMultilevel"/>
    <w:tmpl w:val="E9144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B6928"/>
    <w:multiLevelType w:val="multilevel"/>
    <w:tmpl w:val="D75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81DBD"/>
    <w:multiLevelType w:val="hybridMultilevel"/>
    <w:tmpl w:val="2FC40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1088423664">
    <w:abstractNumId w:val="9"/>
  </w:num>
  <w:num w:numId="2" w16cid:durableId="1175916962">
    <w:abstractNumId w:val="15"/>
  </w:num>
  <w:num w:numId="3" w16cid:durableId="230776176">
    <w:abstractNumId w:val="15"/>
    <w:lvlOverride w:ilvl="0">
      <w:startOverride w:val="1"/>
    </w:lvlOverride>
  </w:num>
  <w:num w:numId="4" w16cid:durableId="2044404375">
    <w:abstractNumId w:val="7"/>
  </w:num>
  <w:num w:numId="5" w16cid:durableId="1734309645">
    <w:abstractNumId w:val="6"/>
  </w:num>
  <w:num w:numId="6" w16cid:durableId="1373119269">
    <w:abstractNumId w:val="5"/>
  </w:num>
  <w:num w:numId="7" w16cid:durableId="1231233653">
    <w:abstractNumId w:val="4"/>
  </w:num>
  <w:num w:numId="8" w16cid:durableId="1067262088">
    <w:abstractNumId w:val="8"/>
  </w:num>
  <w:num w:numId="9" w16cid:durableId="2145080010">
    <w:abstractNumId w:val="3"/>
  </w:num>
  <w:num w:numId="10" w16cid:durableId="1748110208">
    <w:abstractNumId w:val="2"/>
  </w:num>
  <w:num w:numId="11" w16cid:durableId="364718741">
    <w:abstractNumId w:val="1"/>
  </w:num>
  <w:num w:numId="12" w16cid:durableId="652149208">
    <w:abstractNumId w:val="0"/>
  </w:num>
  <w:num w:numId="13" w16cid:durableId="12342690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3383549">
    <w:abstractNumId w:val="12"/>
  </w:num>
  <w:num w:numId="15" w16cid:durableId="213351751">
    <w:abstractNumId w:val="10"/>
  </w:num>
  <w:num w:numId="16" w16cid:durableId="411512819">
    <w:abstractNumId w:val="11"/>
  </w:num>
  <w:num w:numId="17" w16cid:durableId="1018775360">
    <w:abstractNumId w:val="13"/>
  </w:num>
  <w:num w:numId="18" w16cid:durableId="1415664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18"/>
    <w:rsid w:val="000322BF"/>
    <w:rsid w:val="00055E0D"/>
    <w:rsid w:val="0008571A"/>
    <w:rsid w:val="00087A9B"/>
    <w:rsid w:val="000A149C"/>
    <w:rsid w:val="000B1941"/>
    <w:rsid w:val="000C6A97"/>
    <w:rsid w:val="000E697B"/>
    <w:rsid w:val="00117948"/>
    <w:rsid w:val="001238BC"/>
    <w:rsid w:val="001273C1"/>
    <w:rsid w:val="001A6833"/>
    <w:rsid w:val="0020212C"/>
    <w:rsid w:val="002129B0"/>
    <w:rsid w:val="002726BE"/>
    <w:rsid w:val="00280DC3"/>
    <w:rsid w:val="00295C0C"/>
    <w:rsid w:val="002A04F7"/>
    <w:rsid w:val="002C102D"/>
    <w:rsid w:val="002C2C98"/>
    <w:rsid w:val="002C67FF"/>
    <w:rsid w:val="002E52EE"/>
    <w:rsid w:val="002E7CA9"/>
    <w:rsid w:val="002F74F8"/>
    <w:rsid w:val="003066C0"/>
    <w:rsid w:val="003262F3"/>
    <w:rsid w:val="00346FDE"/>
    <w:rsid w:val="00376AAA"/>
    <w:rsid w:val="00386778"/>
    <w:rsid w:val="00392C9A"/>
    <w:rsid w:val="00410AA3"/>
    <w:rsid w:val="00441C18"/>
    <w:rsid w:val="00465BB6"/>
    <w:rsid w:val="004A132C"/>
    <w:rsid w:val="004B5850"/>
    <w:rsid w:val="004E5035"/>
    <w:rsid w:val="004F5C8E"/>
    <w:rsid w:val="00517215"/>
    <w:rsid w:val="00545041"/>
    <w:rsid w:val="00562B0B"/>
    <w:rsid w:val="00590B0E"/>
    <w:rsid w:val="005C05C9"/>
    <w:rsid w:val="005E2038"/>
    <w:rsid w:val="005F778C"/>
    <w:rsid w:val="00611909"/>
    <w:rsid w:val="0063101D"/>
    <w:rsid w:val="006736AA"/>
    <w:rsid w:val="006C5ECB"/>
    <w:rsid w:val="006E0651"/>
    <w:rsid w:val="0071603F"/>
    <w:rsid w:val="00741991"/>
    <w:rsid w:val="00744FFF"/>
    <w:rsid w:val="0076017A"/>
    <w:rsid w:val="007856D0"/>
    <w:rsid w:val="007D0583"/>
    <w:rsid w:val="007D45C8"/>
    <w:rsid w:val="007F622B"/>
    <w:rsid w:val="00805667"/>
    <w:rsid w:val="00834250"/>
    <w:rsid w:val="0084141B"/>
    <w:rsid w:val="00842573"/>
    <w:rsid w:val="00845408"/>
    <w:rsid w:val="0088175F"/>
    <w:rsid w:val="00887149"/>
    <w:rsid w:val="008961F2"/>
    <w:rsid w:val="008F0E66"/>
    <w:rsid w:val="008F4E62"/>
    <w:rsid w:val="00926935"/>
    <w:rsid w:val="00987BCC"/>
    <w:rsid w:val="00991749"/>
    <w:rsid w:val="009A3E0F"/>
    <w:rsid w:val="009B5D53"/>
    <w:rsid w:val="009D4831"/>
    <w:rsid w:val="00A148ED"/>
    <w:rsid w:val="00A84DF9"/>
    <w:rsid w:val="00A97CC8"/>
    <w:rsid w:val="00AA4E06"/>
    <w:rsid w:val="00AA528E"/>
    <w:rsid w:val="00AB022C"/>
    <w:rsid w:val="00AB131D"/>
    <w:rsid w:val="00AE236A"/>
    <w:rsid w:val="00AF452C"/>
    <w:rsid w:val="00B0209E"/>
    <w:rsid w:val="00B070DE"/>
    <w:rsid w:val="00B13AE2"/>
    <w:rsid w:val="00B21538"/>
    <w:rsid w:val="00B229BA"/>
    <w:rsid w:val="00B24E52"/>
    <w:rsid w:val="00B422F5"/>
    <w:rsid w:val="00B516B2"/>
    <w:rsid w:val="00B84891"/>
    <w:rsid w:val="00BB22B0"/>
    <w:rsid w:val="00BB62A3"/>
    <w:rsid w:val="00BC617C"/>
    <w:rsid w:val="00BC716F"/>
    <w:rsid w:val="00BE3CD6"/>
    <w:rsid w:val="00C16778"/>
    <w:rsid w:val="00C86A37"/>
    <w:rsid w:val="00CC4E29"/>
    <w:rsid w:val="00CC612B"/>
    <w:rsid w:val="00CC633C"/>
    <w:rsid w:val="00CD1B31"/>
    <w:rsid w:val="00CE12D9"/>
    <w:rsid w:val="00D31D4F"/>
    <w:rsid w:val="00D33839"/>
    <w:rsid w:val="00D40797"/>
    <w:rsid w:val="00D66914"/>
    <w:rsid w:val="00DB502E"/>
    <w:rsid w:val="00DD3056"/>
    <w:rsid w:val="00DE4A23"/>
    <w:rsid w:val="00E626EC"/>
    <w:rsid w:val="00E653F8"/>
    <w:rsid w:val="00E71AE6"/>
    <w:rsid w:val="00E85F5D"/>
    <w:rsid w:val="00EA06FB"/>
    <w:rsid w:val="00F42EAE"/>
    <w:rsid w:val="00F535B0"/>
    <w:rsid w:val="00F73545"/>
    <w:rsid w:val="00F9769D"/>
    <w:rsid w:val="00FA728C"/>
    <w:rsid w:val="00FB2EE0"/>
    <w:rsid w:val="00FB580F"/>
    <w:rsid w:val="00FC68B0"/>
    <w:rsid w:val="00FD6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9BC10"/>
  <w15:chartTrackingRefBased/>
  <w15:docId w15:val="{279D01A5-1F38-46CC-BA4C-FD6706B2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1F2"/>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rsid w:val="008961F2"/>
    <w:pPr>
      <w:keepNext/>
      <w:keepLines/>
      <w:spacing w:before="360" w:after="120" w:line="240" w:lineRule="auto"/>
      <w:outlineLvl w:val="1"/>
    </w:pPr>
    <w:rPr>
      <w:b/>
      <w:bCs/>
      <w:color w:val="2E74B5" w:themeColor="accent1" w:themeShade="BF"/>
      <w:sz w:val="24"/>
      <w:szCs w:val="24"/>
    </w:rPr>
  </w:style>
  <w:style w:type="paragraph" w:styleId="Heading3">
    <w:name w:val="heading 3"/>
    <w:basedOn w:val="Normal"/>
    <w:next w:val="Normal"/>
    <w:link w:val="Heading3Char"/>
    <w:uiPriority w:val="9"/>
    <w:unhideWhenUsed/>
    <w:qFormat/>
    <w:rsid w:val="00D669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961F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961F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961F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961F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961F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961F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E3CD6"/>
    <w:pPr>
      <w:numPr>
        <w:ilvl w:val="1"/>
      </w:numPr>
      <w:pBdr>
        <w:left w:val="double" w:sz="18" w:space="4" w:color="1F4E79" w:themeColor="accent1" w:themeShade="80"/>
      </w:pBdr>
      <w:spacing w:before="80" w:after="160" w:line="280" w:lineRule="exact"/>
    </w:pPr>
    <w:rPr>
      <w:b/>
      <w:bCs/>
      <w:color w:val="2E74B5" w:themeColor="accent1" w:themeShade="BF"/>
      <w:sz w:val="24"/>
      <w:szCs w:val="24"/>
    </w:rPr>
  </w:style>
  <w:style w:type="character" w:customStyle="1" w:styleId="SubtitleChar">
    <w:name w:val="Subtitle Char"/>
    <w:basedOn w:val="DefaultParagraphFont"/>
    <w:link w:val="Subtitle"/>
    <w:uiPriority w:val="11"/>
    <w:rsid w:val="00BE3CD6"/>
    <w:rPr>
      <w:b/>
      <w:bCs/>
      <w:color w:val="2E74B5" w:themeColor="accent1" w:themeShade="BF"/>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rsid w:val="008961F2"/>
    <w:pPr>
      <w:spacing w:after="160" w:line="264" w:lineRule="auto"/>
      <w:ind w:right="576"/>
    </w:pPr>
    <w:rPr>
      <w:i/>
      <w:iCs/>
      <w:color w:val="595959" w:themeColor="text1" w:themeTint="A6"/>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sid w:val="008961F2"/>
    <w:rPr>
      <w:b/>
      <w:bCs/>
      <w:color w:val="2E74B5" w:themeColor="accent1" w:themeShade="BF"/>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2A04F7"/>
    <w:pPr>
      <w:spacing w:before="200" w:after="0" w:line="240" w:lineRule="auto"/>
      <w:ind w:left="-144"/>
      <w:contextualSpacing/>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sid w:val="002A04F7"/>
    <w:rPr>
      <w:rFonts w:asciiTheme="majorHAnsi" w:eastAsiaTheme="majorEastAsia" w:hAnsiTheme="majorHAnsi" w:cstheme="majorBidi"/>
      <w:noProof/>
      <w:color w:val="1F4E79"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character" w:styleId="Strong">
    <w:name w:val="Strong"/>
    <w:basedOn w:val="DefaultParagraphFont"/>
    <w:uiPriority w:val="22"/>
    <w:unhideWhenUsed/>
    <w:qFormat/>
    <w:rsid w:val="00117948"/>
    <w:rPr>
      <w:b/>
      <w:bCs/>
    </w:rPr>
  </w:style>
  <w:style w:type="character" w:customStyle="1" w:styleId="Heading4Char">
    <w:name w:val="Heading 4 Char"/>
    <w:basedOn w:val="DefaultParagraphFont"/>
    <w:link w:val="Heading4"/>
    <w:uiPriority w:val="9"/>
    <w:semiHidden/>
    <w:rsid w:val="008961F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961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961F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961F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961F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961F2"/>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961F2"/>
    <w:rPr>
      <w:i/>
      <w:iCs/>
      <w:color w:val="2E74B5" w:themeColor="accent1" w:themeShade="BF"/>
    </w:rPr>
  </w:style>
  <w:style w:type="paragraph" w:styleId="IntenseQuote">
    <w:name w:val="Intense Quote"/>
    <w:basedOn w:val="Normal"/>
    <w:next w:val="Normal"/>
    <w:link w:val="IntenseQuoteChar"/>
    <w:uiPriority w:val="30"/>
    <w:semiHidden/>
    <w:unhideWhenUsed/>
    <w:qFormat/>
    <w:rsid w:val="00896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961F2"/>
    <w:rPr>
      <w:i/>
      <w:iCs/>
      <w:color w:val="2E74B5" w:themeColor="accent1" w:themeShade="BF"/>
    </w:rPr>
  </w:style>
  <w:style w:type="character" w:styleId="IntenseReference">
    <w:name w:val="Intense Reference"/>
    <w:basedOn w:val="DefaultParagraphFont"/>
    <w:uiPriority w:val="32"/>
    <w:semiHidden/>
    <w:unhideWhenUsed/>
    <w:qFormat/>
    <w:rsid w:val="008961F2"/>
    <w:rPr>
      <w:b/>
      <w:bCs/>
      <w:caps w:val="0"/>
      <w:smallCaps/>
      <w:color w:val="2E74B5" w:themeColor="accent1" w:themeShade="BF"/>
      <w:spacing w:val="5"/>
    </w:rPr>
  </w:style>
  <w:style w:type="paragraph" w:styleId="BlockText">
    <w:name w:val="Block Text"/>
    <w:basedOn w:val="Normal"/>
    <w:uiPriority w:val="99"/>
    <w:semiHidden/>
    <w:unhideWhenUsed/>
    <w:rsid w:val="008961F2"/>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8961F2"/>
    <w:rPr>
      <w:color w:val="D7230D"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paragraph" w:styleId="ListParagraph">
    <w:name w:val="List Paragraph"/>
    <w:basedOn w:val="Normal"/>
    <w:uiPriority w:val="34"/>
    <w:unhideWhenUsed/>
    <w:qFormat/>
    <w:rsid w:val="00E85F5D"/>
    <w:pPr>
      <w:ind w:left="720"/>
      <w:contextualSpacing/>
    </w:pPr>
  </w:style>
  <w:style w:type="character" w:customStyle="1" w:styleId="Heading3Char">
    <w:name w:val="Heading 3 Char"/>
    <w:basedOn w:val="DefaultParagraphFont"/>
    <w:link w:val="Heading3"/>
    <w:uiPriority w:val="9"/>
    <w:rsid w:val="00D66914"/>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BB22B0"/>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converted-space">
    <w:name w:val="apple-converted-space"/>
    <w:basedOn w:val="DefaultParagraphFont"/>
    <w:rsid w:val="00392C9A"/>
  </w:style>
  <w:style w:type="character" w:styleId="Emphasis">
    <w:name w:val="Emphasis"/>
    <w:basedOn w:val="DefaultParagraphFont"/>
    <w:uiPriority w:val="20"/>
    <w:qFormat/>
    <w:rsid w:val="00392C9A"/>
    <w:rPr>
      <w:i/>
      <w:iCs/>
    </w:rPr>
  </w:style>
  <w:style w:type="paragraph" w:styleId="NormalWeb">
    <w:name w:val="Normal (Web)"/>
    <w:basedOn w:val="Normal"/>
    <w:uiPriority w:val="99"/>
    <w:unhideWhenUsed/>
    <w:rsid w:val="0008571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FollowedHyperlink">
    <w:name w:val="FollowedHyperlink"/>
    <w:basedOn w:val="DefaultParagraphFont"/>
    <w:uiPriority w:val="99"/>
    <w:semiHidden/>
    <w:unhideWhenUsed/>
    <w:rsid w:val="0008571A"/>
    <w:rPr>
      <w:color w:val="92588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hyperlink" Target="https://mosquitto.org/documentation/?utm_source=chatgpt.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react.dev/?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oasis-open.org/mqtt/mqtt/v5.0/mqtt-v5.0.html?utm_source=chatgpt.com" TargetMode="External"/><Relationship Id="rId25" Type="http://schemas.openxmlformats.org/officeDocument/2006/relationships/hyperlink" Target="https://doi.org/10.1016/j.future.2013.01.01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fastapi.tiangolo.com/?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yperlink" Target="https://www.raspberrypi.com/documentation/microcontrollers/?utm_source=chatgpt.com" TargetMode="External"/><Relationship Id="rId5" Type="http://schemas.openxmlformats.org/officeDocument/2006/relationships/footnotes" Target="footnotes.xml"/><Relationship Id="rId15" Type="http://schemas.openxmlformats.org/officeDocument/2006/relationships/hyperlink" Target="https://Socket.io" TargetMode="External"/><Relationship Id="rId23" Type="http://schemas.openxmlformats.org/officeDocument/2006/relationships/hyperlink" Target="https://docs.micropython.org/" TargetMode="External"/><Relationship Id="rId28"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docs.influxdata.com/?utm_source=chatgpt.com"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jpeg"/><Relationship Id="rId22" Type="http://schemas.openxmlformats.org/officeDocument/2006/relationships/hyperlink" Target="https://vitejs.dev/guid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20Jenny\AppData\Local\Packages\Microsoft.Office.Desktop_8wekyb3d8bbwe\LocalCache\Roaming\Microsoft\Templates\Services%20proposal%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3BD143772641808FD012AADF384742"/>
        <w:category>
          <w:name w:val="General"/>
          <w:gallery w:val="placeholder"/>
        </w:category>
        <w:types>
          <w:type w:val="bbPlcHdr"/>
        </w:types>
        <w:behaviors>
          <w:behavior w:val="content"/>
        </w:behaviors>
        <w:guid w:val="{721061B3-A7FE-4223-8C75-2E7E0B1C1356}"/>
      </w:docPartPr>
      <w:docPartBody>
        <w:p w:rsidR="00F24F30" w:rsidRDefault="00426A91">
          <w:pPr>
            <w:pStyle w:val="2C3BD143772641808FD012AADF384742"/>
          </w:pPr>
          <w:r>
            <w:t>Overview</w:t>
          </w:r>
        </w:p>
      </w:docPartBody>
    </w:docPart>
    <w:docPart>
      <w:docPartPr>
        <w:name w:val="00688B99FFB04FEC9AC2150F97992B56"/>
        <w:category>
          <w:name w:val="General"/>
          <w:gallery w:val="placeholder"/>
        </w:category>
        <w:types>
          <w:type w:val="bbPlcHdr"/>
        </w:types>
        <w:behaviors>
          <w:behavior w:val="content"/>
        </w:behaviors>
        <w:guid w:val="{FCE5DF55-AF28-4159-8170-09E119B055A4}"/>
      </w:docPartPr>
      <w:docPartBody>
        <w:p w:rsidR="00F24F30" w:rsidRDefault="00426A91">
          <w:pPr>
            <w:pStyle w:val="00688B99FFB04FEC9AC2150F97992B56"/>
          </w:pPr>
          <w:r>
            <w:t>The Objective</w:t>
          </w:r>
        </w:p>
      </w:docPartBody>
    </w:docPart>
    <w:docPart>
      <w:docPartPr>
        <w:name w:val="792557D7FCF34A568E50C4E6062D072E"/>
        <w:category>
          <w:name w:val="General"/>
          <w:gallery w:val="placeholder"/>
        </w:category>
        <w:types>
          <w:type w:val="bbPlcHdr"/>
        </w:types>
        <w:behaviors>
          <w:behavior w:val="content"/>
        </w:behaviors>
        <w:guid w:val="{EEE259B0-6312-4963-9AE7-0CFD0DD72F54}"/>
      </w:docPartPr>
      <w:docPartBody>
        <w:p w:rsidR="00F24F30" w:rsidRDefault="00426A91">
          <w:pPr>
            <w:pStyle w:val="792557D7FCF34A568E50C4E6062D072E"/>
          </w:pPr>
          <w:r>
            <w:t>The Opportunity</w:t>
          </w:r>
        </w:p>
      </w:docPartBody>
    </w:docPart>
    <w:docPart>
      <w:docPartPr>
        <w:name w:val="EB18EDA8D8614F5DA067F3A10DD63291"/>
        <w:category>
          <w:name w:val="General"/>
          <w:gallery w:val="placeholder"/>
        </w:category>
        <w:types>
          <w:type w:val="bbPlcHdr"/>
        </w:types>
        <w:behaviors>
          <w:behavior w:val="content"/>
        </w:behaviors>
        <w:guid w:val="{6B30885C-C552-4538-894E-433F5369BE8C}"/>
      </w:docPartPr>
      <w:docPartBody>
        <w:p w:rsidR="00F24F30" w:rsidRDefault="00426A91">
          <w:pPr>
            <w:pStyle w:val="EB18EDA8D8614F5DA067F3A10DD63291"/>
          </w:pPr>
          <w:r>
            <w:t>Goal #1:</w:t>
          </w:r>
        </w:p>
      </w:docPartBody>
    </w:docPart>
    <w:docPart>
      <w:docPartPr>
        <w:name w:val="290A55D43BA1472F9111D70103BEF21D"/>
        <w:category>
          <w:name w:val="General"/>
          <w:gallery w:val="placeholder"/>
        </w:category>
        <w:types>
          <w:type w:val="bbPlcHdr"/>
        </w:types>
        <w:behaviors>
          <w:behavior w:val="content"/>
        </w:behaviors>
        <w:guid w:val="{50B54047-9AC3-458E-ADD3-070BF335D1D7}"/>
      </w:docPartPr>
      <w:docPartBody>
        <w:p w:rsidR="00F24F30" w:rsidRDefault="00426A91">
          <w:pPr>
            <w:pStyle w:val="290A55D43BA1472F9111D70103BEF21D"/>
          </w:pPr>
          <w:r>
            <w:t>Goal #2:</w:t>
          </w:r>
        </w:p>
      </w:docPartBody>
    </w:docPart>
    <w:docPart>
      <w:docPartPr>
        <w:name w:val="7908B006BAFE41D7A59848DF351DDD7A"/>
        <w:category>
          <w:name w:val="General"/>
          <w:gallery w:val="placeholder"/>
        </w:category>
        <w:types>
          <w:type w:val="bbPlcHdr"/>
        </w:types>
        <w:behaviors>
          <w:behavior w:val="content"/>
        </w:behaviors>
        <w:guid w:val="{0E1BB8BC-9368-4AA3-A416-84DB37359720}"/>
      </w:docPartPr>
      <w:docPartBody>
        <w:p w:rsidR="00F24F30" w:rsidRDefault="00426A91">
          <w:pPr>
            <w:pStyle w:val="7908B006BAFE41D7A59848DF351DDD7A"/>
          </w:pPr>
          <w:r>
            <w:t>Goal #3:</w:t>
          </w:r>
        </w:p>
      </w:docPartBody>
    </w:docPart>
    <w:docPart>
      <w:docPartPr>
        <w:name w:val="B63D990CE7654722900E08EC94370590"/>
        <w:category>
          <w:name w:val="General"/>
          <w:gallery w:val="placeholder"/>
        </w:category>
        <w:types>
          <w:type w:val="bbPlcHdr"/>
        </w:types>
        <w:behaviors>
          <w:behavior w:val="content"/>
        </w:behaviors>
        <w:guid w:val="{25D59020-A925-4244-B802-63E82BA3C0AF}"/>
      </w:docPartPr>
      <w:docPartBody>
        <w:p w:rsidR="00F24F30" w:rsidRDefault="00426A91">
          <w:pPr>
            <w:pStyle w:val="B63D990CE7654722900E08EC94370590"/>
          </w:pPr>
          <w:r>
            <w:t>The Solution</w:t>
          </w:r>
        </w:p>
      </w:docPartBody>
    </w:docPart>
    <w:docPart>
      <w:docPartPr>
        <w:name w:val="DD70EEC0323A4CAF81DAC70850179D30"/>
        <w:category>
          <w:name w:val="General"/>
          <w:gallery w:val="placeholder"/>
        </w:category>
        <w:types>
          <w:type w:val="bbPlcHdr"/>
        </w:types>
        <w:behaviors>
          <w:behavior w:val="content"/>
        </w:behaviors>
        <w:guid w:val="{14372CD8-FC36-4AA0-B6BD-275D7F564622}"/>
      </w:docPartPr>
      <w:docPartBody>
        <w:p w:rsidR="00F24F30" w:rsidRDefault="00426A91">
          <w:pPr>
            <w:pStyle w:val="DD70EEC0323A4CAF81DAC70850179D30"/>
          </w:pPr>
          <w:r>
            <w:t>Recommendation #1:</w:t>
          </w:r>
        </w:p>
      </w:docPartBody>
    </w:docPart>
    <w:docPart>
      <w:docPartPr>
        <w:name w:val="68A38666DAAF44AFB4101FC5BFC42A64"/>
        <w:category>
          <w:name w:val="General"/>
          <w:gallery w:val="placeholder"/>
        </w:category>
        <w:types>
          <w:type w:val="bbPlcHdr"/>
        </w:types>
        <w:behaviors>
          <w:behavior w:val="content"/>
        </w:behaviors>
        <w:guid w:val="{62742BD0-2596-4E50-8460-A71CF8EF4A71}"/>
      </w:docPartPr>
      <w:docPartBody>
        <w:p w:rsidR="00F24F30" w:rsidRDefault="00426A91">
          <w:pPr>
            <w:pStyle w:val="68A38666DAAF44AFB4101FC5BFC42A64"/>
          </w:pPr>
          <w:r>
            <w:t>Recommendation #2:</w:t>
          </w:r>
        </w:p>
      </w:docPartBody>
    </w:docPart>
    <w:docPart>
      <w:docPartPr>
        <w:name w:val="899F4984AA4A4FC9B48D53EBD6F22846"/>
        <w:category>
          <w:name w:val="General"/>
          <w:gallery w:val="placeholder"/>
        </w:category>
        <w:types>
          <w:type w:val="bbPlcHdr"/>
        </w:types>
        <w:behaviors>
          <w:behavior w:val="content"/>
        </w:behaviors>
        <w:guid w:val="{46AF5069-9DF9-464D-90A7-C392C574ECAD}"/>
      </w:docPartPr>
      <w:docPartBody>
        <w:p w:rsidR="00F24F30" w:rsidRDefault="00426A91">
          <w:pPr>
            <w:pStyle w:val="899F4984AA4A4FC9B48D53EBD6F22846"/>
          </w:pPr>
          <w:r>
            <w:t>Recommendation #3:</w:t>
          </w:r>
        </w:p>
      </w:docPartBody>
    </w:docPart>
    <w:docPart>
      <w:docPartPr>
        <w:name w:val="53E0BA170D3A42DD8FCE30B9992DBFF1"/>
        <w:category>
          <w:name w:val="General"/>
          <w:gallery w:val="placeholder"/>
        </w:category>
        <w:types>
          <w:type w:val="bbPlcHdr"/>
        </w:types>
        <w:behaviors>
          <w:behavior w:val="content"/>
        </w:behaviors>
        <w:guid w:val="{E5729978-E180-436B-AE21-CAA3AA1A4FA0}"/>
      </w:docPartPr>
      <w:docPartBody>
        <w:p w:rsidR="00F24F30" w:rsidRDefault="00426A91">
          <w:pPr>
            <w:pStyle w:val="53E0BA170D3A42DD8FCE30B9992DBFF1"/>
          </w:pPr>
          <w:r>
            <w:t>Rationale</w:t>
          </w:r>
        </w:p>
      </w:docPartBody>
    </w:docPart>
    <w:docPart>
      <w:docPartPr>
        <w:name w:val="D012849C39BB4170AEB01CB41068DAF1"/>
        <w:category>
          <w:name w:val="General"/>
          <w:gallery w:val="placeholder"/>
        </w:category>
        <w:types>
          <w:type w:val="bbPlcHdr"/>
        </w:types>
        <w:behaviors>
          <w:behavior w:val="content"/>
        </w:behaviors>
        <w:guid w:val="{2DAB16DE-03DE-4ABC-A971-F66189C8B060}"/>
      </w:docPartPr>
      <w:docPartBody>
        <w:p w:rsidR="00F24F30" w:rsidRDefault="00426A91">
          <w:pPr>
            <w:pStyle w:val="D012849C39BB4170AEB01CB41068DAF1"/>
          </w:pPr>
          <w:r>
            <w:t>Technical/Project Approach</w:t>
          </w:r>
        </w:p>
      </w:docPartBody>
    </w:docPart>
    <w:docPart>
      <w:docPartPr>
        <w:name w:val="EE94A7A5CCE34A008E3B7C777C4A39B6"/>
        <w:category>
          <w:name w:val="General"/>
          <w:gallery w:val="placeholder"/>
        </w:category>
        <w:types>
          <w:type w:val="bbPlcHdr"/>
        </w:types>
        <w:behaviors>
          <w:behavior w:val="content"/>
        </w:behaviors>
        <w:guid w:val="{FA2A099F-0F90-4B69-8AF4-32AC375A5821}"/>
      </w:docPartPr>
      <w:docPartBody>
        <w:p w:rsidR="00F24F30" w:rsidRDefault="00426A91">
          <w:pPr>
            <w:pStyle w:val="EE94A7A5CCE34A008E3B7C777C4A39B6"/>
          </w:pPr>
          <w:r>
            <w:t>Timeline for Execution</w:t>
          </w:r>
        </w:p>
      </w:docPartBody>
    </w:docPart>
    <w:docPart>
      <w:docPartPr>
        <w:name w:val="7FB450CD755B4E65BD98F1CFE1C70A52"/>
        <w:category>
          <w:name w:val="General"/>
          <w:gallery w:val="placeholder"/>
        </w:category>
        <w:types>
          <w:type w:val="bbPlcHdr"/>
        </w:types>
        <w:behaviors>
          <w:behavior w:val="content"/>
        </w:behaviors>
        <w:guid w:val="{8131397D-E011-4BFA-ADEB-DED8780D629B}"/>
      </w:docPartPr>
      <w:docPartBody>
        <w:p w:rsidR="00F24F30" w:rsidRDefault="00426A91">
          <w:pPr>
            <w:pStyle w:val="7FB450CD755B4E65BD98F1CFE1C70A52"/>
          </w:pPr>
          <w:r>
            <w:t>Expected Results</w:t>
          </w:r>
        </w:p>
      </w:docPartBody>
    </w:docPart>
    <w:docPart>
      <w:docPartPr>
        <w:name w:val="A8B10549CF9E4668A4CBF5A53AAD6BD2"/>
        <w:category>
          <w:name w:val="General"/>
          <w:gallery w:val="placeholder"/>
        </w:category>
        <w:types>
          <w:type w:val="bbPlcHdr"/>
        </w:types>
        <w:behaviors>
          <w:behavior w:val="content"/>
        </w:behaviors>
        <w:guid w:val="{E231A9B0-BD57-493A-B33C-B4D354576DCB}"/>
      </w:docPartPr>
      <w:docPartBody>
        <w:p w:rsidR="00F24F30" w:rsidRDefault="00426A91">
          <w:pPr>
            <w:pStyle w:val="A8B10549CF9E4668A4CBF5A53AAD6BD2"/>
          </w:pPr>
          <w:r>
            <w:t>Financial Benefits</w:t>
          </w:r>
        </w:p>
      </w:docPartBody>
    </w:docPart>
    <w:docPart>
      <w:docPartPr>
        <w:name w:val="1DEA7B8D6DBA43E2B0428D934940BDB6"/>
        <w:category>
          <w:name w:val="General"/>
          <w:gallery w:val="placeholder"/>
        </w:category>
        <w:types>
          <w:type w:val="bbPlcHdr"/>
        </w:types>
        <w:behaviors>
          <w:behavior w:val="content"/>
        </w:behaviors>
        <w:guid w:val="{A00EA438-2A60-48BC-91D4-126D285290C8}"/>
      </w:docPartPr>
      <w:docPartBody>
        <w:p w:rsidR="00F24F30" w:rsidRDefault="00426A91">
          <w:pPr>
            <w:pStyle w:val="1DEA7B8D6DBA43E2B0428D934940BDB6"/>
          </w:pPr>
          <w:r>
            <w:t>Result #1:</w:t>
          </w:r>
        </w:p>
      </w:docPartBody>
    </w:docPart>
    <w:docPart>
      <w:docPartPr>
        <w:name w:val="8C227F7FD0B649EFAF907DAFB683705B"/>
        <w:category>
          <w:name w:val="General"/>
          <w:gallery w:val="placeholder"/>
        </w:category>
        <w:types>
          <w:type w:val="bbPlcHdr"/>
        </w:types>
        <w:behaviors>
          <w:behavior w:val="content"/>
        </w:behaviors>
        <w:guid w:val="{30F4712C-CC98-45FF-B73B-FF5A2F6CA0AB}"/>
      </w:docPartPr>
      <w:docPartBody>
        <w:p w:rsidR="00F24F30" w:rsidRDefault="00426A91">
          <w:pPr>
            <w:pStyle w:val="8C227F7FD0B649EFAF907DAFB683705B"/>
          </w:pPr>
          <w:r>
            <w:t>Result #2:</w:t>
          </w:r>
        </w:p>
      </w:docPartBody>
    </w:docPart>
    <w:docPart>
      <w:docPartPr>
        <w:name w:val="BD6BDC7228504C4D9776DA6BC22427C9"/>
        <w:category>
          <w:name w:val="General"/>
          <w:gallery w:val="placeholder"/>
        </w:category>
        <w:types>
          <w:type w:val="bbPlcHdr"/>
        </w:types>
        <w:behaviors>
          <w:behavior w:val="content"/>
        </w:behaviors>
        <w:guid w:val="{8AAA372A-DD27-451F-9301-6F138EFDD13A}"/>
      </w:docPartPr>
      <w:docPartBody>
        <w:p w:rsidR="00F24F30" w:rsidRDefault="00426A91">
          <w:pPr>
            <w:pStyle w:val="BD6BDC7228504C4D9776DA6BC22427C9"/>
          </w:pPr>
          <w:r>
            <w:t>Result #3:</w:t>
          </w:r>
        </w:p>
      </w:docPartBody>
    </w:docPart>
    <w:docPart>
      <w:docPartPr>
        <w:name w:val="7BB9E7D6405D4FFFADAA9E00E3FA753B"/>
        <w:category>
          <w:name w:val="General"/>
          <w:gallery w:val="placeholder"/>
        </w:category>
        <w:types>
          <w:type w:val="bbPlcHdr"/>
        </w:types>
        <w:behaviors>
          <w:behavior w:val="content"/>
        </w:behaviors>
        <w:guid w:val="{17F5CC16-18D5-418D-A6B5-8387523B107E}"/>
      </w:docPartPr>
      <w:docPartBody>
        <w:p w:rsidR="00F24F30" w:rsidRDefault="00426A91">
          <w:pPr>
            <w:pStyle w:val="7BB9E7D6405D4FFFADAA9E00E3FA753B"/>
          </w:pPr>
          <w:r>
            <w:t>Technical Benefits</w:t>
          </w:r>
        </w:p>
      </w:docPartBody>
    </w:docPart>
    <w:docPart>
      <w:docPartPr>
        <w:name w:val="4A4A69A2CD3E44058677DA2BC7FD8C6C"/>
        <w:category>
          <w:name w:val="General"/>
          <w:gallery w:val="placeholder"/>
        </w:category>
        <w:types>
          <w:type w:val="bbPlcHdr"/>
        </w:types>
        <w:behaviors>
          <w:behavior w:val="content"/>
        </w:behaviors>
        <w:guid w:val="{A5E6A582-A5A4-4C7F-8494-D9ECE2C81D6B}"/>
      </w:docPartPr>
      <w:docPartBody>
        <w:p w:rsidR="00F24F30" w:rsidRDefault="00426A91">
          <w:pPr>
            <w:pStyle w:val="4A4A69A2CD3E44058677DA2BC7FD8C6C"/>
          </w:pPr>
          <w:r>
            <w:t>Other Benefits</w:t>
          </w:r>
        </w:p>
      </w:docPartBody>
    </w:docPart>
    <w:docPart>
      <w:docPartPr>
        <w:name w:val="25A967B32BEE4464897B4AD6CEBFFEC6"/>
        <w:category>
          <w:name w:val="General"/>
          <w:gallery w:val="placeholder"/>
        </w:category>
        <w:types>
          <w:type w:val="bbPlcHdr"/>
        </w:types>
        <w:behaviors>
          <w:behavior w:val="content"/>
        </w:behaviors>
        <w:guid w:val="{82E3C1D1-70D5-4E07-9279-9F59A89BE771}"/>
      </w:docPartPr>
      <w:docPartBody>
        <w:p w:rsidR="00F24F30" w:rsidRDefault="00426A91">
          <w:pPr>
            <w:pStyle w:val="25A967B32BEE4464897B4AD6CEBFFEC6"/>
          </w:pPr>
          <w:r>
            <w:t>Conclusion</w:t>
          </w:r>
        </w:p>
      </w:docPartBody>
    </w:docPart>
    <w:docPart>
      <w:docPartPr>
        <w:name w:val="DBE1864682354A1FA3FD3B35FE375364"/>
        <w:category>
          <w:name w:val="General"/>
          <w:gallery w:val="placeholder"/>
        </w:category>
        <w:types>
          <w:type w:val="bbPlcHdr"/>
        </w:types>
        <w:behaviors>
          <w:behavior w:val="content"/>
        </w:behaviors>
        <w:guid w:val="{1415204D-B99C-4AD5-B8DC-61EDD981F499}"/>
      </w:docPartPr>
      <w:docPartBody>
        <w:p w:rsidR="009F3CFE" w:rsidRDefault="007F1534" w:rsidP="007F1534">
          <w:pPr>
            <w:pStyle w:val="DBE1864682354A1FA3FD3B35FE375364"/>
          </w:pPr>
          <w:r>
            <w:t>Description</w:t>
          </w:r>
        </w:p>
      </w:docPartBody>
    </w:docPart>
    <w:docPart>
      <w:docPartPr>
        <w:name w:val="6DD0EAFE29FA43EBB0C118DC05C08FA9"/>
        <w:category>
          <w:name w:val="General"/>
          <w:gallery w:val="placeholder"/>
        </w:category>
        <w:types>
          <w:type w:val="bbPlcHdr"/>
        </w:types>
        <w:behaviors>
          <w:behavior w:val="content"/>
        </w:behaviors>
        <w:guid w:val="{32153344-8CFF-4E6C-94AC-6B9BE8DE9842}"/>
      </w:docPartPr>
      <w:docPartBody>
        <w:p w:rsidR="00F9466A" w:rsidRDefault="009846C7" w:rsidP="009846C7">
          <w:pPr>
            <w:pStyle w:val="6DD0EAFE29FA43EBB0C118DC05C08FA9"/>
          </w:pPr>
          <w:r>
            <w:t>Deliverable</w:t>
          </w:r>
        </w:p>
      </w:docPartBody>
    </w:docPart>
    <w:docPart>
      <w:docPartPr>
        <w:name w:val="2725A27FC59245849D35CB2BD96EA032"/>
        <w:category>
          <w:name w:val="General"/>
          <w:gallery w:val="placeholder"/>
        </w:category>
        <w:types>
          <w:type w:val="bbPlcHdr"/>
        </w:types>
        <w:behaviors>
          <w:behavior w:val="content"/>
        </w:behaviors>
        <w:guid w:val="{66EB3257-BF0A-4A83-B101-2AC396542D4B}"/>
      </w:docPartPr>
      <w:docPartBody>
        <w:p w:rsidR="00F9466A" w:rsidRDefault="009846C7" w:rsidP="009846C7">
          <w:pPr>
            <w:pStyle w:val="2725A27FC59245849D35CB2BD96EA032"/>
          </w:pPr>
          <w:r>
            <w:t>Description</w:t>
          </w:r>
        </w:p>
      </w:docPartBody>
    </w:docPart>
    <w:docPart>
      <w:docPartPr>
        <w:name w:val="26CC6DA5A11A43A18922956EDCA79D9D"/>
        <w:category>
          <w:name w:val="General"/>
          <w:gallery w:val="placeholder"/>
        </w:category>
        <w:types>
          <w:type w:val="bbPlcHdr"/>
        </w:types>
        <w:behaviors>
          <w:behavior w:val="content"/>
        </w:behaviors>
        <w:guid w:val="{F78CF6DE-20C2-4D24-A486-5F5BBB82F0C8}"/>
      </w:docPartPr>
      <w:docPartBody>
        <w:p w:rsidR="00F9466A" w:rsidRDefault="009846C7" w:rsidP="009846C7">
          <w:pPr>
            <w:pStyle w:val="26CC6DA5A11A43A18922956EDCA79D9D"/>
          </w:pPr>
          <w:r>
            <w:t>Deliverable #1</w:t>
          </w:r>
        </w:p>
      </w:docPartBody>
    </w:docPart>
    <w:docPart>
      <w:docPartPr>
        <w:name w:val="26187D5E99904857A5A91022E737A0C4"/>
        <w:category>
          <w:name w:val="General"/>
          <w:gallery w:val="placeholder"/>
        </w:category>
        <w:types>
          <w:type w:val="bbPlcHdr"/>
        </w:types>
        <w:behaviors>
          <w:behavior w:val="content"/>
        </w:behaviors>
        <w:guid w:val="{AA1315AA-A282-4C2D-8FDE-FB13FA2F7D73}"/>
      </w:docPartPr>
      <w:docPartBody>
        <w:p w:rsidR="00F9466A" w:rsidRDefault="009846C7" w:rsidP="009846C7">
          <w:pPr>
            <w:pStyle w:val="26187D5E99904857A5A91022E737A0C4"/>
          </w:pPr>
          <w:r>
            <w:t>Deliverable</w:t>
          </w:r>
        </w:p>
      </w:docPartBody>
    </w:docPart>
    <w:docPart>
      <w:docPartPr>
        <w:name w:val="A471DF8128DE48CB9E3695EF2D9A14D1"/>
        <w:category>
          <w:name w:val="General"/>
          <w:gallery w:val="placeholder"/>
        </w:category>
        <w:types>
          <w:type w:val="bbPlcHdr"/>
        </w:types>
        <w:behaviors>
          <w:behavior w:val="content"/>
        </w:behaviors>
        <w:guid w:val="{C862BD9E-ECBB-471B-8E27-B73B07D90F6F}"/>
      </w:docPartPr>
      <w:docPartBody>
        <w:p w:rsidR="00F9466A" w:rsidRDefault="009846C7" w:rsidP="009846C7">
          <w:pPr>
            <w:pStyle w:val="A471DF8128DE48CB9E3695EF2D9A14D1"/>
          </w:pPr>
          <w:r>
            <w:t>Description</w:t>
          </w:r>
        </w:p>
      </w:docPartBody>
    </w:docPart>
    <w:docPart>
      <w:docPartPr>
        <w:name w:val="A27F3AB834A34EFA8F8978E300ACFCA2"/>
        <w:category>
          <w:name w:val="General"/>
          <w:gallery w:val="placeholder"/>
        </w:category>
        <w:types>
          <w:type w:val="bbPlcHdr"/>
        </w:types>
        <w:behaviors>
          <w:behavior w:val="content"/>
        </w:behaviors>
        <w:guid w:val="{D96E3D6B-E6E9-4E58-B2FB-7A8BFF838786}"/>
      </w:docPartPr>
      <w:docPartBody>
        <w:p w:rsidR="00F9466A" w:rsidRDefault="009846C7" w:rsidP="009846C7">
          <w:pPr>
            <w:pStyle w:val="A27F3AB834A34EFA8F8978E300ACFCA2"/>
          </w:pPr>
          <w:r>
            <w:t>Deliverable #1</w:t>
          </w:r>
        </w:p>
      </w:docPartBody>
    </w:docPart>
    <w:docPart>
      <w:docPartPr>
        <w:name w:val="2EBBF770AE404CBCA2D2E73A3E61BB23"/>
        <w:category>
          <w:name w:val="General"/>
          <w:gallery w:val="placeholder"/>
        </w:category>
        <w:types>
          <w:type w:val="bbPlcHdr"/>
        </w:types>
        <w:behaviors>
          <w:behavior w:val="content"/>
        </w:behaviors>
        <w:guid w:val="{F9CA0EF1-8C8B-49CE-9F40-A63D23478827}"/>
      </w:docPartPr>
      <w:docPartBody>
        <w:p w:rsidR="00F9466A" w:rsidRDefault="009846C7" w:rsidP="009846C7">
          <w:pPr>
            <w:pStyle w:val="2EBBF770AE404CBCA2D2E73A3E61BB23"/>
          </w:pPr>
          <w:r>
            <w:t>Deliverable</w:t>
          </w:r>
        </w:p>
      </w:docPartBody>
    </w:docPart>
    <w:docPart>
      <w:docPartPr>
        <w:name w:val="38996381211C4DE3BC349B64C3D8A30D"/>
        <w:category>
          <w:name w:val="General"/>
          <w:gallery w:val="placeholder"/>
        </w:category>
        <w:types>
          <w:type w:val="bbPlcHdr"/>
        </w:types>
        <w:behaviors>
          <w:behavior w:val="content"/>
        </w:behaviors>
        <w:guid w:val="{4EF37349-3443-403A-9C3C-FC7F65C84BA2}"/>
      </w:docPartPr>
      <w:docPartBody>
        <w:p w:rsidR="00F9466A" w:rsidRDefault="009846C7" w:rsidP="009846C7">
          <w:pPr>
            <w:pStyle w:val="38996381211C4DE3BC349B64C3D8A30D"/>
          </w:pPr>
          <w:r>
            <w:t>Description</w:t>
          </w:r>
        </w:p>
      </w:docPartBody>
    </w:docPart>
    <w:docPart>
      <w:docPartPr>
        <w:name w:val="819AD97D726C455A8645446BD86CFDE7"/>
        <w:category>
          <w:name w:val="General"/>
          <w:gallery w:val="placeholder"/>
        </w:category>
        <w:types>
          <w:type w:val="bbPlcHdr"/>
        </w:types>
        <w:behaviors>
          <w:behavior w:val="content"/>
        </w:behaviors>
        <w:guid w:val="{638CD550-F03D-4949-B746-5FFCA5C6E603}"/>
      </w:docPartPr>
      <w:docPartBody>
        <w:p w:rsidR="00F9466A" w:rsidRDefault="009846C7" w:rsidP="009846C7">
          <w:pPr>
            <w:pStyle w:val="819AD97D726C455A8645446BD86CFDE7"/>
          </w:pPr>
          <w:r>
            <w:t>Deliverable #1</w:t>
          </w:r>
        </w:p>
      </w:docPartBody>
    </w:docPart>
    <w:docPart>
      <w:docPartPr>
        <w:name w:val="F10A4E7D51DF4DC98C00191830E90357"/>
        <w:category>
          <w:name w:val="General"/>
          <w:gallery w:val="placeholder"/>
        </w:category>
        <w:types>
          <w:type w:val="bbPlcHdr"/>
        </w:types>
        <w:behaviors>
          <w:behavior w:val="content"/>
        </w:behaviors>
        <w:guid w:val="{3268E926-E9A8-4369-ADDF-0A2B1F7C2588}"/>
      </w:docPartPr>
      <w:docPartBody>
        <w:p w:rsidR="00F9466A" w:rsidRDefault="009846C7" w:rsidP="009846C7">
          <w:pPr>
            <w:pStyle w:val="F10A4E7D51DF4DC98C00191830E90357"/>
          </w:pPr>
          <w:r>
            <w:t>Deliverable</w:t>
          </w:r>
        </w:p>
      </w:docPartBody>
    </w:docPart>
    <w:docPart>
      <w:docPartPr>
        <w:name w:val="8156B83DB6C94D94AE88522F1CD57B26"/>
        <w:category>
          <w:name w:val="General"/>
          <w:gallery w:val="placeholder"/>
        </w:category>
        <w:types>
          <w:type w:val="bbPlcHdr"/>
        </w:types>
        <w:behaviors>
          <w:behavior w:val="content"/>
        </w:behaviors>
        <w:guid w:val="{4B127F46-1959-49CC-A232-3BD78EFA66D3}"/>
      </w:docPartPr>
      <w:docPartBody>
        <w:p w:rsidR="00F9466A" w:rsidRDefault="009846C7" w:rsidP="009846C7">
          <w:pPr>
            <w:pStyle w:val="8156B83DB6C94D94AE88522F1CD57B26"/>
          </w:pPr>
          <w:r>
            <w:t>Description</w:t>
          </w:r>
        </w:p>
      </w:docPartBody>
    </w:docPart>
    <w:docPart>
      <w:docPartPr>
        <w:name w:val="144228CA5D1F407EB83C58290B8633BC"/>
        <w:category>
          <w:name w:val="General"/>
          <w:gallery w:val="placeholder"/>
        </w:category>
        <w:types>
          <w:type w:val="bbPlcHdr"/>
        </w:types>
        <w:behaviors>
          <w:behavior w:val="content"/>
        </w:behaviors>
        <w:guid w:val="{16A1F1B2-CEDD-4C17-8EC5-F20F624F38D4}"/>
      </w:docPartPr>
      <w:docPartBody>
        <w:p w:rsidR="00F9466A" w:rsidRDefault="009846C7" w:rsidP="009846C7">
          <w:pPr>
            <w:pStyle w:val="144228CA5D1F407EB83C58290B8633BC"/>
          </w:pPr>
          <w:r>
            <w:t>Deliverable #1</w:t>
          </w:r>
        </w:p>
      </w:docPartBody>
    </w:docPart>
    <w:docPart>
      <w:docPartPr>
        <w:name w:val="02E700ABA3DC5843B4B6C5B5EE09A75A"/>
        <w:category>
          <w:name w:val="General"/>
          <w:gallery w:val="placeholder"/>
        </w:category>
        <w:types>
          <w:type w:val="bbPlcHdr"/>
        </w:types>
        <w:behaviors>
          <w:behavior w:val="content"/>
        </w:behaviors>
        <w:guid w:val="{45BC4FF2-6DAA-E548-B4C8-BDEB4FDA73D6}"/>
      </w:docPartPr>
      <w:docPartBody>
        <w:p w:rsidR="009479CF" w:rsidRDefault="00F9466A" w:rsidP="00F9466A">
          <w:pPr>
            <w:pStyle w:val="02E700ABA3DC5843B4B6C5B5EE09A75A"/>
          </w:pPr>
          <w:r>
            <w:t>Result #1:</w:t>
          </w:r>
        </w:p>
      </w:docPartBody>
    </w:docPart>
    <w:docPart>
      <w:docPartPr>
        <w:name w:val="1F4448E07D0C15409B6E6DDD13B6DBE4"/>
        <w:category>
          <w:name w:val="General"/>
          <w:gallery w:val="placeholder"/>
        </w:category>
        <w:types>
          <w:type w:val="bbPlcHdr"/>
        </w:types>
        <w:behaviors>
          <w:behavior w:val="content"/>
        </w:behaviors>
        <w:guid w:val="{23BA4DA2-E5E3-0743-9D05-91074190C935}"/>
      </w:docPartPr>
      <w:docPartBody>
        <w:p w:rsidR="009479CF" w:rsidRDefault="00F9466A" w:rsidP="00F9466A">
          <w:pPr>
            <w:pStyle w:val="1F4448E07D0C15409B6E6DDD13B6DBE4"/>
          </w:pPr>
          <w:r>
            <w:t>Result #2:</w:t>
          </w:r>
        </w:p>
      </w:docPartBody>
    </w:docPart>
    <w:docPart>
      <w:docPartPr>
        <w:name w:val="2182CA9BD05BE74CA216D27119808043"/>
        <w:category>
          <w:name w:val="General"/>
          <w:gallery w:val="placeholder"/>
        </w:category>
        <w:types>
          <w:type w:val="bbPlcHdr"/>
        </w:types>
        <w:behaviors>
          <w:behavior w:val="content"/>
        </w:behaviors>
        <w:guid w:val="{A0473E1D-408F-3642-864A-C771ABE116AB}"/>
      </w:docPartPr>
      <w:docPartBody>
        <w:p w:rsidR="009479CF" w:rsidRDefault="00F9466A" w:rsidP="00F9466A">
          <w:pPr>
            <w:pStyle w:val="2182CA9BD05BE74CA216D27119808043"/>
          </w:pPr>
          <w:r>
            <w:t>Result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05"/>
    <w:rsid w:val="0012355F"/>
    <w:rsid w:val="0020121C"/>
    <w:rsid w:val="003066C0"/>
    <w:rsid w:val="00364D4D"/>
    <w:rsid w:val="00390381"/>
    <w:rsid w:val="00426A91"/>
    <w:rsid w:val="004726EC"/>
    <w:rsid w:val="005039DD"/>
    <w:rsid w:val="00575B05"/>
    <w:rsid w:val="00610676"/>
    <w:rsid w:val="007041EF"/>
    <w:rsid w:val="007F1534"/>
    <w:rsid w:val="007F622B"/>
    <w:rsid w:val="0093241F"/>
    <w:rsid w:val="009479CF"/>
    <w:rsid w:val="009846C7"/>
    <w:rsid w:val="009F3CFE"/>
    <w:rsid w:val="00CA580B"/>
    <w:rsid w:val="00F24F30"/>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3BD143772641808FD012AADF384742">
    <w:name w:val="2C3BD143772641808FD012AADF384742"/>
  </w:style>
  <w:style w:type="character" w:styleId="PlaceholderText">
    <w:name w:val="Placeholder Text"/>
    <w:basedOn w:val="DefaultParagraphFont"/>
    <w:uiPriority w:val="99"/>
    <w:semiHidden/>
    <w:rPr>
      <w:color w:val="595959" w:themeColor="text1" w:themeTint="A6"/>
    </w:rPr>
  </w:style>
  <w:style w:type="paragraph" w:customStyle="1" w:styleId="02E700ABA3DC5843B4B6C5B5EE09A75A">
    <w:name w:val="02E700ABA3DC5843B4B6C5B5EE09A75A"/>
    <w:rsid w:val="00F9466A"/>
    <w:pPr>
      <w:spacing w:line="278" w:lineRule="auto"/>
    </w:pPr>
    <w:rPr>
      <w:kern w:val="2"/>
      <w:sz w:val="24"/>
      <w:szCs w:val="24"/>
      <w14:ligatures w14:val="standardContextual"/>
    </w:rPr>
  </w:style>
  <w:style w:type="paragraph" w:customStyle="1" w:styleId="00688B99FFB04FEC9AC2150F97992B56">
    <w:name w:val="00688B99FFB04FEC9AC2150F97992B56"/>
  </w:style>
  <w:style w:type="paragraph" w:customStyle="1" w:styleId="1F4448E07D0C15409B6E6DDD13B6DBE4">
    <w:name w:val="1F4448E07D0C15409B6E6DDD13B6DBE4"/>
    <w:rsid w:val="00F9466A"/>
    <w:pPr>
      <w:spacing w:line="278" w:lineRule="auto"/>
    </w:pPr>
    <w:rPr>
      <w:kern w:val="2"/>
      <w:sz w:val="24"/>
      <w:szCs w:val="24"/>
      <w14:ligatures w14:val="standardContextual"/>
    </w:rPr>
  </w:style>
  <w:style w:type="paragraph" w:customStyle="1" w:styleId="2182CA9BD05BE74CA216D27119808043">
    <w:name w:val="2182CA9BD05BE74CA216D27119808043"/>
    <w:rsid w:val="00F9466A"/>
    <w:pPr>
      <w:spacing w:line="278" w:lineRule="auto"/>
    </w:pPr>
    <w:rPr>
      <w:kern w:val="2"/>
      <w:sz w:val="24"/>
      <w:szCs w:val="24"/>
      <w14:ligatures w14:val="standardContextual"/>
    </w:rPr>
  </w:style>
  <w:style w:type="paragraph" w:customStyle="1" w:styleId="792557D7FCF34A568E50C4E6062D072E">
    <w:name w:val="792557D7FCF34A568E50C4E6062D072E"/>
  </w:style>
  <w:style w:type="paragraph" w:customStyle="1" w:styleId="EB18EDA8D8614F5DA067F3A10DD63291">
    <w:name w:val="EB18EDA8D8614F5DA067F3A10DD63291"/>
  </w:style>
  <w:style w:type="paragraph" w:customStyle="1" w:styleId="290A55D43BA1472F9111D70103BEF21D">
    <w:name w:val="290A55D43BA1472F9111D70103BEF21D"/>
  </w:style>
  <w:style w:type="paragraph" w:customStyle="1" w:styleId="7908B006BAFE41D7A59848DF351DDD7A">
    <w:name w:val="7908B006BAFE41D7A59848DF351DDD7A"/>
  </w:style>
  <w:style w:type="paragraph" w:customStyle="1" w:styleId="B63D990CE7654722900E08EC94370590">
    <w:name w:val="B63D990CE7654722900E08EC94370590"/>
  </w:style>
  <w:style w:type="paragraph" w:customStyle="1" w:styleId="DD70EEC0323A4CAF81DAC70850179D30">
    <w:name w:val="DD70EEC0323A4CAF81DAC70850179D30"/>
  </w:style>
  <w:style w:type="paragraph" w:customStyle="1" w:styleId="68A38666DAAF44AFB4101FC5BFC42A64">
    <w:name w:val="68A38666DAAF44AFB4101FC5BFC42A64"/>
  </w:style>
  <w:style w:type="paragraph" w:customStyle="1" w:styleId="899F4984AA4A4FC9B48D53EBD6F22846">
    <w:name w:val="899F4984AA4A4FC9B48D53EBD6F22846"/>
  </w:style>
  <w:style w:type="paragraph" w:customStyle="1" w:styleId="53E0BA170D3A42DD8FCE30B9992DBFF1">
    <w:name w:val="53E0BA170D3A42DD8FCE30B9992DBFF1"/>
  </w:style>
  <w:style w:type="paragraph" w:customStyle="1" w:styleId="D012849C39BB4170AEB01CB41068DAF1">
    <w:name w:val="D012849C39BB4170AEB01CB41068DAF1"/>
  </w:style>
  <w:style w:type="paragraph" w:customStyle="1" w:styleId="EE94A7A5CCE34A008E3B7C777C4A39B6">
    <w:name w:val="EE94A7A5CCE34A008E3B7C777C4A39B6"/>
  </w:style>
  <w:style w:type="paragraph" w:customStyle="1" w:styleId="DBE1864682354A1FA3FD3B35FE375364">
    <w:name w:val="DBE1864682354A1FA3FD3B35FE375364"/>
    <w:rsid w:val="007F1534"/>
  </w:style>
  <w:style w:type="paragraph" w:customStyle="1" w:styleId="7FB450CD755B4E65BD98F1CFE1C70A52">
    <w:name w:val="7FB450CD755B4E65BD98F1CFE1C70A52"/>
  </w:style>
  <w:style w:type="paragraph" w:customStyle="1" w:styleId="A8B10549CF9E4668A4CBF5A53AAD6BD2">
    <w:name w:val="A8B10549CF9E4668A4CBF5A53AAD6BD2"/>
  </w:style>
  <w:style w:type="paragraph" w:customStyle="1" w:styleId="1DEA7B8D6DBA43E2B0428D934940BDB6">
    <w:name w:val="1DEA7B8D6DBA43E2B0428D934940BDB6"/>
  </w:style>
  <w:style w:type="paragraph" w:customStyle="1" w:styleId="8C227F7FD0B649EFAF907DAFB683705B">
    <w:name w:val="8C227F7FD0B649EFAF907DAFB683705B"/>
  </w:style>
  <w:style w:type="paragraph" w:customStyle="1" w:styleId="BD6BDC7228504C4D9776DA6BC22427C9">
    <w:name w:val="BD6BDC7228504C4D9776DA6BC22427C9"/>
  </w:style>
  <w:style w:type="paragraph" w:customStyle="1" w:styleId="7BB9E7D6405D4FFFADAA9E00E3FA753B">
    <w:name w:val="7BB9E7D6405D4FFFADAA9E00E3FA753B"/>
  </w:style>
  <w:style w:type="paragraph" w:customStyle="1" w:styleId="4A4A69A2CD3E44058677DA2BC7FD8C6C">
    <w:name w:val="4A4A69A2CD3E44058677DA2BC7FD8C6C"/>
  </w:style>
  <w:style w:type="character" w:styleId="Strong">
    <w:name w:val="Strong"/>
    <w:basedOn w:val="DefaultParagraphFont"/>
    <w:uiPriority w:val="22"/>
    <w:unhideWhenUsed/>
    <w:qFormat/>
    <w:rPr>
      <w:b/>
      <w:bCs/>
    </w:rPr>
  </w:style>
  <w:style w:type="paragraph" w:customStyle="1" w:styleId="25A967B32BEE4464897B4AD6CEBFFEC6">
    <w:name w:val="25A967B32BEE4464897B4AD6CEBFFEC6"/>
  </w:style>
  <w:style w:type="paragraph" w:customStyle="1" w:styleId="6DD0EAFE29FA43EBB0C118DC05C08FA9">
    <w:name w:val="6DD0EAFE29FA43EBB0C118DC05C08FA9"/>
    <w:rsid w:val="009846C7"/>
  </w:style>
  <w:style w:type="paragraph" w:customStyle="1" w:styleId="2725A27FC59245849D35CB2BD96EA032">
    <w:name w:val="2725A27FC59245849D35CB2BD96EA032"/>
    <w:rsid w:val="009846C7"/>
  </w:style>
  <w:style w:type="paragraph" w:customStyle="1" w:styleId="26CC6DA5A11A43A18922956EDCA79D9D">
    <w:name w:val="26CC6DA5A11A43A18922956EDCA79D9D"/>
    <w:rsid w:val="009846C7"/>
  </w:style>
  <w:style w:type="paragraph" w:customStyle="1" w:styleId="26187D5E99904857A5A91022E737A0C4">
    <w:name w:val="26187D5E99904857A5A91022E737A0C4"/>
    <w:rsid w:val="009846C7"/>
  </w:style>
  <w:style w:type="paragraph" w:customStyle="1" w:styleId="A471DF8128DE48CB9E3695EF2D9A14D1">
    <w:name w:val="A471DF8128DE48CB9E3695EF2D9A14D1"/>
    <w:rsid w:val="009846C7"/>
  </w:style>
  <w:style w:type="paragraph" w:customStyle="1" w:styleId="A27F3AB834A34EFA8F8978E300ACFCA2">
    <w:name w:val="A27F3AB834A34EFA8F8978E300ACFCA2"/>
    <w:rsid w:val="009846C7"/>
  </w:style>
  <w:style w:type="paragraph" w:customStyle="1" w:styleId="2EBBF770AE404CBCA2D2E73A3E61BB23">
    <w:name w:val="2EBBF770AE404CBCA2D2E73A3E61BB23"/>
    <w:rsid w:val="009846C7"/>
  </w:style>
  <w:style w:type="paragraph" w:customStyle="1" w:styleId="38996381211C4DE3BC349B64C3D8A30D">
    <w:name w:val="38996381211C4DE3BC349B64C3D8A30D"/>
    <w:rsid w:val="009846C7"/>
  </w:style>
  <w:style w:type="paragraph" w:customStyle="1" w:styleId="819AD97D726C455A8645446BD86CFDE7">
    <w:name w:val="819AD97D726C455A8645446BD86CFDE7"/>
    <w:rsid w:val="009846C7"/>
  </w:style>
  <w:style w:type="paragraph" w:customStyle="1" w:styleId="F10A4E7D51DF4DC98C00191830E90357">
    <w:name w:val="F10A4E7D51DF4DC98C00191830E90357"/>
    <w:rsid w:val="009846C7"/>
  </w:style>
  <w:style w:type="paragraph" w:customStyle="1" w:styleId="8156B83DB6C94D94AE88522F1CD57B26">
    <w:name w:val="8156B83DB6C94D94AE88522F1CD57B26"/>
    <w:rsid w:val="009846C7"/>
  </w:style>
  <w:style w:type="paragraph" w:customStyle="1" w:styleId="144228CA5D1F407EB83C58290B8633BC">
    <w:name w:val="144228CA5D1F407EB83C58290B8633BC"/>
    <w:rsid w:val="009846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C:\Users\Dr Jenny\AppData\Local\Packages\Microsoft.Office.Desktop_8wekyb3d8bbwe\LocalCache\Roaming\Microsoft\Templates\Services proposal (Business Blue design).dotx</Template>
  <TotalTime>213</TotalTime>
  <Pages>10</Pages>
  <Words>3233</Words>
  <Characters>19888</Characters>
  <Application>Microsoft Office Word</Application>
  <DocSecurity>0</DocSecurity>
  <Lines>552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Jenny</dc:creator>
  <cp:lastModifiedBy>Rajeev Patel</cp:lastModifiedBy>
  <cp:revision>39</cp:revision>
  <dcterms:created xsi:type="dcterms:W3CDTF">2022-01-06T01:57:00Z</dcterms:created>
  <dcterms:modified xsi:type="dcterms:W3CDTF">2026-02-02T01:18:00Z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